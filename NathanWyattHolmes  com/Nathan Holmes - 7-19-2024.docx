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ook w:val="0000" w:firstRow="0" w:lastRow="0" w:firstColumn="0" w:lastColumn="0" w:noHBand="0" w:noVBand="0"/>
      </w:tblPr>
      <w:tblGrid>
        <w:gridCol w:w="2592"/>
        <w:gridCol w:w="3173"/>
        <w:gridCol w:w="3173"/>
      </w:tblGrid>
      <w:tr w:rsidR="00860C01" w14:paraId="21EE824C" w14:textId="77777777" w:rsidTr="00860C01">
        <w:tc>
          <w:tcPr>
            <w:tcW w:w="2592" w:type="dxa"/>
          </w:tcPr>
          <w:p w14:paraId="424358DA" w14:textId="77777777" w:rsidR="00860C01" w:rsidRPr="00822FEF" w:rsidRDefault="00860C01" w:rsidP="007C3958">
            <w:pPr>
              <w:pStyle w:val="Address2"/>
              <w:jc w:val="center"/>
              <w:rPr>
                <w:rFonts w:asciiTheme="minorHAnsi" w:hAnsiTheme="minorHAnsi"/>
                <w:sz w:val="20"/>
              </w:rPr>
            </w:pPr>
            <w:bookmarkStart w:id="0" w:name="xgraphic"/>
          </w:p>
        </w:tc>
        <w:tc>
          <w:tcPr>
            <w:tcW w:w="3173" w:type="dxa"/>
          </w:tcPr>
          <w:p w14:paraId="2BA83390" w14:textId="77777777" w:rsidR="00860C01" w:rsidRDefault="00860C01" w:rsidP="007C3958">
            <w:pPr>
              <w:pStyle w:val="Address1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3173" w:type="dxa"/>
          </w:tcPr>
          <w:p w14:paraId="2CB474B8" w14:textId="595C3066" w:rsidR="00860C01" w:rsidRPr="003138DE" w:rsidRDefault="00A05029" w:rsidP="007C3958">
            <w:pPr>
              <w:pStyle w:val="Address1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NathanHolmes</w:t>
            </w:r>
            <w:r w:rsidR="00860C01" w:rsidRPr="003138DE">
              <w:rPr>
                <w:rFonts w:ascii="Arial Narrow" w:hAnsi="Arial Narrow"/>
                <w:b/>
                <w:sz w:val="18"/>
                <w:szCs w:val="18"/>
              </w:rPr>
              <w:t>@</w:t>
            </w:r>
            <w:r>
              <w:rPr>
                <w:rFonts w:ascii="Arial Narrow" w:hAnsi="Arial Narrow"/>
                <w:b/>
                <w:sz w:val="18"/>
                <w:szCs w:val="18"/>
              </w:rPr>
              <w:t>NathanWyattHolmes</w:t>
            </w:r>
            <w:r w:rsidR="00860C01" w:rsidRPr="003138DE">
              <w:rPr>
                <w:rFonts w:ascii="Arial Narrow" w:hAnsi="Arial Narrow"/>
                <w:b/>
                <w:sz w:val="18"/>
                <w:szCs w:val="18"/>
              </w:rPr>
              <w:t>.com</w:t>
            </w:r>
          </w:p>
        </w:tc>
      </w:tr>
    </w:tbl>
    <w:bookmarkEnd w:id="0"/>
    <w:p w14:paraId="3FC1166B" w14:textId="615A0422" w:rsidR="003C49F9" w:rsidRPr="00CF76B1" w:rsidRDefault="00913405" w:rsidP="0036128C">
      <w:pPr>
        <w:pStyle w:val="Name"/>
        <w:jc w:val="center"/>
        <w:rPr>
          <w:rFonts w:ascii="Arial" w:hAnsi="Arial" w:cs="Arial"/>
          <w:b/>
          <w:color w:val="000000" w:themeColor="text1"/>
          <w:sz w:val="58"/>
          <w:szCs w:val="58"/>
        </w:rPr>
      </w:pPr>
      <w:r w:rsidRPr="00CF76B1">
        <w:rPr>
          <w:rFonts w:ascii="Arial" w:hAnsi="Arial" w:cs="Arial"/>
          <w:b/>
          <w:color w:val="000000" w:themeColor="text1"/>
          <w:sz w:val="58"/>
          <w:szCs w:val="58"/>
        </w:rPr>
        <w:t>Nathan Holmes</w:t>
      </w:r>
    </w:p>
    <w:p w14:paraId="43B6EE45" w14:textId="1530104C" w:rsidR="00032458" w:rsidRPr="00EA2D53" w:rsidRDefault="003C49F9" w:rsidP="003C49F9">
      <w:pPr>
        <w:pStyle w:val="Name"/>
        <w:jc w:val="center"/>
        <w:rPr>
          <w:rFonts w:asciiTheme="minorHAnsi" w:hAnsiTheme="minorHAnsi"/>
          <w:bCs/>
          <w:color w:val="000000" w:themeColor="text1"/>
          <w:spacing w:val="0"/>
          <w:sz w:val="144"/>
        </w:rPr>
      </w:pPr>
      <w:r w:rsidRPr="00A21678">
        <w:rPr>
          <w:rFonts w:asciiTheme="minorHAnsi" w:hAnsiTheme="minorHAnsi"/>
          <w:b/>
          <w:color w:val="000000" w:themeColor="text1"/>
          <w:spacing w:val="0"/>
          <w:sz w:val="28"/>
          <w:szCs w:val="24"/>
        </w:rPr>
        <w:t>S</w:t>
      </w:r>
      <w:r w:rsidRPr="00EA2D53">
        <w:rPr>
          <w:rFonts w:asciiTheme="minorHAnsi" w:hAnsiTheme="minorHAnsi"/>
          <w:bCs/>
          <w:color w:val="000000" w:themeColor="text1"/>
          <w:spacing w:val="0"/>
          <w:sz w:val="28"/>
          <w:szCs w:val="24"/>
        </w:rPr>
        <w:t>oft</w:t>
      </w:r>
      <w:r w:rsidR="004F207A" w:rsidRPr="00EA2D53">
        <w:rPr>
          <w:rFonts w:asciiTheme="minorHAnsi" w:hAnsiTheme="minorHAnsi"/>
          <w:bCs/>
          <w:color w:val="000000" w:themeColor="text1"/>
          <w:spacing w:val="0"/>
          <w:sz w:val="28"/>
          <w:szCs w:val="24"/>
        </w:rPr>
        <w:t xml:space="preserve">ware </w:t>
      </w:r>
      <w:r w:rsidR="004F207A" w:rsidRPr="00A21678">
        <w:rPr>
          <w:rFonts w:asciiTheme="minorHAnsi" w:hAnsiTheme="minorHAnsi" w:cs="Arial"/>
          <w:b/>
          <w:color w:val="000000" w:themeColor="text1"/>
          <w:spacing w:val="0"/>
          <w:sz w:val="28"/>
          <w:szCs w:val="24"/>
        </w:rPr>
        <w:t>D</w:t>
      </w:r>
      <w:r w:rsidR="004F207A" w:rsidRPr="00EA2D53">
        <w:rPr>
          <w:rFonts w:asciiTheme="minorHAnsi" w:hAnsiTheme="minorHAnsi"/>
          <w:bCs/>
          <w:color w:val="000000" w:themeColor="text1"/>
          <w:spacing w:val="0"/>
          <w:sz w:val="28"/>
          <w:szCs w:val="24"/>
        </w:rPr>
        <w:t>eveloper</w:t>
      </w:r>
      <w:r w:rsidR="00032458" w:rsidRPr="00EA2D53">
        <w:rPr>
          <w:rFonts w:asciiTheme="minorHAnsi" w:hAnsiTheme="minorHAnsi"/>
          <w:bCs/>
          <w:color w:val="000000" w:themeColor="text1"/>
          <w:spacing w:val="0"/>
          <w:sz w:val="28"/>
          <w:szCs w:val="24"/>
        </w:rPr>
        <w:t xml:space="preserve"> </w:t>
      </w:r>
      <w:r w:rsidR="00032458" w:rsidRPr="00A21678">
        <w:rPr>
          <w:rFonts w:asciiTheme="minorHAnsi" w:hAnsiTheme="minorHAnsi" w:cs="Arial"/>
          <w:b/>
          <w:color w:val="000000" w:themeColor="text1"/>
          <w:spacing w:val="0"/>
          <w:sz w:val="28"/>
          <w:szCs w:val="24"/>
        </w:rPr>
        <w:t>E</w:t>
      </w:r>
      <w:r w:rsidR="00032458" w:rsidRPr="00EA2D53">
        <w:rPr>
          <w:rFonts w:asciiTheme="minorHAnsi" w:hAnsiTheme="minorHAnsi"/>
          <w:bCs/>
          <w:color w:val="000000" w:themeColor="text1"/>
          <w:spacing w:val="0"/>
          <w:sz w:val="28"/>
          <w:szCs w:val="24"/>
        </w:rPr>
        <w:t xml:space="preserve">ngineer in </w:t>
      </w:r>
      <w:r w:rsidR="00032458" w:rsidRPr="00A21678">
        <w:rPr>
          <w:rFonts w:asciiTheme="minorHAnsi" w:hAnsiTheme="minorHAnsi" w:cs="Arial"/>
          <w:b/>
          <w:color w:val="000000" w:themeColor="text1"/>
          <w:spacing w:val="0"/>
          <w:sz w:val="28"/>
          <w:szCs w:val="24"/>
        </w:rPr>
        <w:t>T</w:t>
      </w:r>
      <w:r w:rsidR="00032458" w:rsidRPr="00EA2D53">
        <w:rPr>
          <w:rFonts w:asciiTheme="minorHAnsi" w:hAnsiTheme="minorHAnsi"/>
          <w:bCs/>
          <w:color w:val="000000" w:themeColor="text1"/>
          <w:spacing w:val="0"/>
          <w:sz w:val="28"/>
          <w:szCs w:val="24"/>
        </w:rPr>
        <w:t>est</w:t>
      </w:r>
    </w:p>
    <w:p w14:paraId="5BDFA016" w14:textId="77777777" w:rsidR="000367CA" w:rsidRPr="0036128C" w:rsidRDefault="000367CA" w:rsidP="00860C01">
      <w:pPr>
        <w:jc w:val="center"/>
        <w:rPr>
          <w:rFonts w:ascii="MS Gothic" w:eastAsia="MS Gothic" w:hAnsi="MS Gothic" w:cs="MS Gothic"/>
          <w:color w:val="000000" w:themeColor="text1"/>
          <w:sz w:val="16"/>
          <w:szCs w:val="18"/>
        </w:rPr>
      </w:pPr>
    </w:p>
    <w:p w14:paraId="2D0D4FB9" w14:textId="5BE7D2ED" w:rsidR="00032458" w:rsidRPr="0036128C" w:rsidRDefault="000367CA" w:rsidP="00860C01">
      <w:pPr>
        <w:jc w:val="center"/>
        <w:rPr>
          <w:color w:val="000000" w:themeColor="text1"/>
          <w:sz w:val="18"/>
          <w:szCs w:val="22"/>
        </w:rPr>
      </w:pPr>
      <w:r w:rsidRPr="0036128C">
        <w:rPr>
          <w:rFonts w:ascii="MS Gothic" w:eastAsia="MS Gothic" w:hAnsi="MS Gothic" w:cs="MS Gothic"/>
          <w:b/>
          <w:bCs/>
          <w:color w:val="007000"/>
        </w:rPr>
        <w:t>✓</w:t>
      </w:r>
      <w:r w:rsidRPr="0036128C">
        <w:rPr>
          <w:rFonts w:ascii="MS Gothic" w:eastAsia="MS Gothic" w:hAnsi="MS Gothic" w:cs="MS Gothic"/>
          <w:color w:val="000000" w:themeColor="text1"/>
          <w:sz w:val="16"/>
        </w:rPr>
        <w:t xml:space="preserve"> </w:t>
      </w:r>
      <w:r w:rsidR="008614A5" w:rsidRPr="0036128C">
        <w:rPr>
          <w:rFonts w:ascii="Arial Narrow" w:hAnsi="Arial Narrow" w:cs="Arial"/>
          <w:color w:val="000000" w:themeColor="text1"/>
          <w:sz w:val="16"/>
        </w:rPr>
        <w:t>Latest V</w:t>
      </w:r>
      <w:r w:rsidRPr="0036128C">
        <w:rPr>
          <w:rFonts w:ascii="Arial Narrow" w:hAnsi="Arial Narrow" w:cs="Arial"/>
          <w:color w:val="000000" w:themeColor="text1"/>
          <w:sz w:val="16"/>
        </w:rPr>
        <w:t>e</w:t>
      </w:r>
      <w:r w:rsidR="008614A5" w:rsidRPr="0036128C">
        <w:rPr>
          <w:rFonts w:ascii="Arial Narrow" w:hAnsi="Arial Narrow" w:cs="Arial"/>
          <w:color w:val="000000" w:themeColor="text1"/>
          <w:sz w:val="16"/>
        </w:rPr>
        <w:t>rsion</w:t>
      </w:r>
      <w:r w:rsidR="00544A25" w:rsidRPr="0036128C">
        <w:rPr>
          <w:rFonts w:ascii="Arial Narrow" w:hAnsi="Arial Narrow" w:cs="Arial"/>
          <w:color w:val="000000" w:themeColor="text1"/>
          <w:sz w:val="16"/>
        </w:rPr>
        <w:t xml:space="preserve"> can be found </w:t>
      </w:r>
      <w:r w:rsidR="00F1590D" w:rsidRPr="0036128C">
        <w:rPr>
          <w:rFonts w:ascii="Arial Narrow" w:hAnsi="Arial Narrow" w:cs="Arial"/>
          <w:color w:val="000000" w:themeColor="text1"/>
          <w:sz w:val="16"/>
        </w:rPr>
        <w:t>at</w:t>
      </w:r>
      <w:r w:rsidR="003C49F9" w:rsidRPr="0036128C">
        <w:rPr>
          <w:rFonts w:ascii="Arial Narrow" w:hAnsi="Arial Narrow" w:cs="Arial"/>
          <w:color w:val="000000" w:themeColor="text1"/>
          <w:sz w:val="16"/>
        </w:rPr>
        <w:t xml:space="preserve">: </w:t>
      </w:r>
      <w:hyperlink r:id="rId8" w:history="1">
        <w:r w:rsidR="00CF76B1" w:rsidRPr="00173AAE">
          <w:rPr>
            <w:rStyle w:val="Hyperlink"/>
            <w:rFonts w:ascii="Arial Narrow" w:hAnsi="Arial Narrow" w:cs="Arial"/>
            <w:sz w:val="16"/>
          </w:rPr>
          <w:t>http://NathanWyattHolmes.com/Resume_NathanHolmes.docx</w:t>
        </w:r>
      </w:hyperlink>
      <w:r w:rsidR="008614A5" w:rsidRPr="0036128C">
        <w:rPr>
          <w:rFonts w:ascii="Arial Narrow" w:hAnsi="Arial Narrow" w:cs="Arial"/>
          <w:color w:val="000000" w:themeColor="text1"/>
          <w:sz w:val="16"/>
        </w:rPr>
        <w:t xml:space="preserve"> </w:t>
      </w:r>
    </w:p>
    <w:p w14:paraId="72B83CFA" w14:textId="77777777" w:rsidR="00032458" w:rsidRPr="0036128C" w:rsidRDefault="00032458" w:rsidP="00860C01">
      <w:pPr>
        <w:rPr>
          <w:rFonts w:ascii="Calibri" w:hAnsi="Calibri"/>
          <w:color w:val="000000" w:themeColor="text1"/>
        </w:rPr>
      </w:pPr>
    </w:p>
    <w:tbl>
      <w:tblPr>
        <w:tblW w:w="10195" w:type="dxa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915"/>
        <w:gridCol w:w="8280"/>
      </w:tblGrid>
      <w:tr w:rsidR="00597063" w14:paraId="21ADB625" w14:textId="77777777" w:rsidTr="00085D0F">
        <w:tc>
          <w:tcPr>
            <w:tcW w:w="1915" w:type="dxa"/>
          </w:tcPr>
          <w:p w14:paraId="21083BAF" w14:textId="77777777" w:rsidR="00597063" w:rsidRPr="00BA7928" w:rsidRDefault="000A76FC" w:rsidP="00254270">
            <w:pPr>
              <w:pStyle w:val="SectionTitle"/>
            </w:pPr>
            <w:r>
              <w:t>Skillset</w:t>
            </w:r>
          </w:p>
        </w:tc>
        <w:tc>
          <w:tcPr>
            <w:tcW w:w="8280" w:type="dxa"/>
          </w:tcPr>
          <w:p w14:paraId="53E65B99" w14:textId="77777777" w:rsidR="00A641A2" w:rsidRPr="0058744F" w:rsidRDefault="00A641A2" w:rsidP="00085D0F">
            <w:pPr>
              <w:pStyle w:val="Objective"/>
              <w:spacing w:before="0" w:after="60" w:line="240" w:lineRule="auto"/>
              <w:ind w:left="533" w:hanging="288"/>
              <w:rPr>
                <w:rStyle w:val="Hyperlink"/>
                <w:rFonts w:ascii="Arial Narrow" w:hAnsi="Arial Narrow" w:cs="Arial"/>
              </w:rPr>
            </w:pPr>
          </w:p>
          <w:p w14:paraId="4754F12C" w14:textId="77005EF7" w:rsidR="001248DA" w:rsidRPr="0058744F" w:rsidRDefault="0036128C" w:rsidP="00085D0F">
            <w:pPr>
              <w:pStyle w:val="ListParagraph"/>
              <w:numPr>
                <w:ilvl w:val="0"/>
                <w:numId w:val="4"/>
              </w:numPr>
              <w:spacing w:after="60" w:line="240" w:lineRule="auto"/>
              <w:ind w:left="533" w:hanging="288"/>
              <w:contextualSpacing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Master</w:t>
            </w:r>
            <w:r w:rsidR="003150ED" w:rsidRPr="0058744F">
              <w:rPr>
                <w:sz w:val="20"/>
                <w:szCs w:val="20"/>
              </w:rPr>
              <w:t xml:space="preserve"> Level</w:t>
            </w:r>
            <w:r w:rsidR="00372C51" w:rsidRPr="0058744F">
              <w:rPr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 xml:space="preserve">QA Automation Software </w:t>
            </w:r>
            <w:r w:rsidRPr="002D774E">
              <w:rPr>
                <w:bCs/>
                <w:sz w:val="20"/>
                <w:szCs w:val="20"/>
              </w:rPr>
              <w:t>Engineer</w:t>
            </w:r>
            <w:r w:rsidR="002D774E">
              <w:rPr>
                <w:bCs/>
                <w:sz w:val="20"/>
                <w:szCs w:val="20"/>
              </w:rPr>
              <w:t xml:space="preserve">, with over 20 years of experience, </w:t>
            </w:r>
            <w:r w:rsidRPr="002D774E">
              <w:rPr>
                <w:bCs/>
                <w:sz w:val="20"/>
                <w:szCs w:val="20"/>
              </w:rPr>
              <w:t>specializing</w:t>
            </w:r>
            <w:r>
              <w:rPr>
                <w:b/>
                <w:sz w:val="20"/>
                <w:szCs w:val="20"/>
              </w:rPr>
              <w:t xml:space="preserve"> </w:t>
            </w:r>
            <w:r w:rsidR="00372C51" w:rsidRPr="0058744F">
              <w:rPr>
                <w:sz w:val="20"/>
                <w:szCs w:val="20"/>
              </w:rPr>
              <w:t xml:space="preserve">in </w:t>
            </w:r>
            <w:r>
              <w:rPr>
                <w:sz w:val="20"/>
                <w:szCs w:val="20"/>
              </w:rPr>
              <w:t xml:space="preserve">design and implementation of automation frameworks using </w:t>
            </w:r>
            <w:r w:rsidRPr="002D774E">
              <w:rPr>
                <w:b/>
                <w:bCs/>
                <w:sz w:val="20"/>
                <w:szCs w:val="20"/>
              </w:rPr>
              <w:t>C#,</w:t>
            </w:r>
            <w:r>
              <w:rPr>
                <w:sz w:val="20"/>
                <w:szCs w:val="20"/>
              </w:rPr>
              <w:t xml:space="preserve"> </w:t>
            </w:r>
            <w:r w:rsidRPr="002D774E">
              <w:rPr>
                <w:b/>
                <w:bCs/>
                <w:sz w:val="20"/>
                <w:szCs w:val="20"/>
              </w:rPr>
              <w:t>Asure Dev Ops</w:t>
            </w:r>
            <w:r>
              <w:rPr>
                <w:sz w:val="20"/>
                <w:szCs w:val="20"/>
              </w:rPr>
              <w:t xml:space="preserve">, </w:t>
            </w:r>
            <w:r w:rsidRPr="0036128C">
              <w:rPr>
                <w:b/>
                <w:bCs/>
                <w:sz w:val="20"/>
                <w:szCs w:val="20"/>
              </w:rPr>
              <w:t>Selenium</w:t>
            </w:r>
            <w:r w:rsidR="002D774E">
              <w:rPr>
                <w:sz w:val="20"/>
                <w:szCs w:val="20"/>
              </w:rPr>
              <w:t xml:space="preserve"> fully integrating with </w:t>
            </w:r>
            <w:r w:rsidR="002D774E" w:rsidRPr="002D774E">
              <w:rPr>
                <w:b/>
                <w:bCs/>
                <w:sz w:val="20"/>
                <w:szCs w:val="20"/>
              </w:rPr>
              <w:t>CI/CD</w:t>
            </w:r>
            <w:r w:rsidR="002D774E">
              <w:rPr>
                <w:sz w:val="20"/>
                <w:szCs w:val="20"/>
              </w:rPr>
              <w:t xml:space="preserve"> release management systems.</w:t>
            </w:r>
          </w:p>
          <w:p w14:paraId="33AE47B4" w14:textId="38A04871" w:rsidR="00575C69" w:rsidRPr="002D774E" w:rsidRDefault="00B83FDE" w:rsidP="002D774E">
            <w:pPr>
              <w:pStyle w:val="ListParagraph"/>
              <w:numPr>
                <w:ilvl w:val="0"/>
                <w:numId w:val="4"/>
              </w:numPr>
              <w:spacing w:after="60" w:line="240" w:lineRule="auto"/>
              <w:ind w:left="533" w:hanging="288"/>
              <w:contextualSpacing w:val="0"/>
              <w:rPr>
                <w:sz w:val="20"/>
                <w:szCs w:val="20"/>
              </w:rPr>
            </w:pPr>
            <w:r w:rsidRPr="0058744F">
              <w:rPr>
                <w:sz w:val="20"/>
                <w:szCs w:val="20"/>
              </w:rPr>
              <w:t>Producer of</w:t>
            </w:r>
            <w:r w:rsidR="0083264D" w:rsidRPr="0058744F">
              <w:rPr>
                <w:sz w:val="20"/>
                <w:szCs w:val="20"/>
              </w:rPr>
              <w:t xml:space="preserve"> </w:t>
            </w:r>
            <w:r w:rsidRPr="0058744F">
              <w:rPr>
                <w:sz w:val="20"/>
                <w:szCs w:val="20"/>
              </w:rPr>
              <w:t>corporate</w:t>
            </w:r>
            <w:r w:rsidR="0083264D" w:rsidRPr="0058744F">
              <w:rPr>
                <w:sz w:val="20"/>
                <w:szCs w:val="20"/>
              </w:rPr>
              <w:t xml:space="preserve"> scale,</w:t>
            </w:r>
            <w:r w:rsidRPr="0058744F">
              <w:rPr>
                <w:sz w:val="20"/>
                <w:szCs w:val="20"/>
              </w:rPr>
              <w:t xml:space="preserve"> ground up</w:t>
            </w:r>
            <w:r w:rsidR="0083264D" w:rsidRPr="0058744F">
              <w:rPr>
                <w:sz w:val="20"/>
                <w:szCs w:val="20"/>
              </w:rPr>
              <w:t>,</w:t>
            </w:r>
            <w:r w:rsidRPr="0058744F">
              <w:rPr>
                <w:sz w:val="20"/>
                <w:szCs w:val="20"/>
              </w:rPr>
              <w:t xml:space="preserve"> </w:t>
            </w:r>
            <w:r w:rsidR="0083264D" w:rsidRPr="0058744F">
              <w:rPr>
                <w:sz w:val="20"/>
                <w:szCs w:val="20"/>
              </w:rPr>
              <w:t xml:space="preserve">test </w:t>
            </w:r>
            <w:r w:rsidRPr="0058744F">
              <w:rPr>
                <w:sz w:val="20"/>
                <w:szCs w:val="20"/>
              </w:rPr>
              <w:t>automatio</w:t>
            </w:r>
            <w:r w:rsidR="0083264D" w:rsidRPr="0058744F">
              <w:rPr>
                <w:sz w:val="20"/>
                <w:szCs w:val="20"/>
              </w:rPr>
              <w:t>n frameworks</w:t>
            </w:r>
            <w:r w:rsidR="00A704CB" w:rsidRPr="0058744F">
              <w:rPr>
                <w:sz w:val="20"/>
                <w:szCs w:val="20"/>
              </w:rPr>
              <w:t>,</w:t>
            </w:r>
            <w:r w:rsidR="0083264D" w:rsidRPr="0058744F">
              <w:rPr>
                <w:sz w:val="20"/>
                <w:szCs w:val="20"/>
              </w:rPr>
              <w:t xml:space="preserve"> designed to meet product needs </w:t>
            </w:r>
            <w:r w:rsidRPr="0058744F">
              <w:rPr>
                <w:sz w:val="20"/>
                <w:szCs w:val="20"/>
              </w:rPr>
              <w:t>with proven and efficient results</w:t>
            </w:r>
            <w:r w:rsidR="00741041" w:rsidRPr="0058744F">
              <w:rPr>
                <w:sz w:val="20"/>
                <w:szCs w:val="20"/>
              </w:rPr>
              <w:t>.</w:t>
            </w:r>
          </w:p>
          <w:p w14:paraId="227FF383" w14:textId="79713397" w:rsidR="00D46311" w:rsidRPr="002D774E" w:rsidRDefault="002D774E" w:rsidP="002D774E">
            <w:pPr>
              <w:pStyle w:val="ListParagraph"/>
              <w:numPr>
                <w:ilvl w:val="0"/>
                <w:numId w:val="4"/>
              </w:numPr>
              <w:spacing w:after="60" w:line="240" w:lineRule="auto"/>
              <w:ind w:left="533" w:hanging="288"/>
              <w:contextualSpacing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Mastery</w:t>
            </w:r>
            <w:r w:rsidR="00575C69" w:rsidRPr="0058744F">
              <w:rPr>
                <w:sz w:val="20"/>
                <w:szCs w:val="20"/>
              </w:rPr>
              <w:t xml:space="preserve"> in </w:t>
            </w:r>
            <w:r w:rsidR="00372C51" w:rsidRPr="0058744F">
              <w:rPr>
                <w:sz w:val="20"/>
                <w:szCs w:val="20"/>
              </w:rPr>
              <w:t xml:space="preserve">Web Automation with </w:t>
            </w:r>
            <w:r w:rsidR="00372C51" w:rsidRPr="0058744F">
              <w:rPr>
                <w:b/>
                <w:sz w:val="20"/>
                <w:szCs w:val="20"/>
              </w:rPr>
              <w:t>Selenium</w:t>
            </w:r>
            <w:r w:rsidR="00575C69" w:rsidRPr="0058744F">
              <w:rPr>
                <w:sz w:val="20"/>
                <w:szCs w:val="20"/>
              </w:rPr>
              <w:t xml:space="preserve"> optimizing for speed and reliability</w:t>
            </w:r>
            <w:r w:rsidR="008113CB" w:rsidRPr="0058744F">
              <w:rPr>
                <w:sz w:val="20"/>
                <w:szCs w:val="20"/>
              </w:rPr>
              <w:t>.</w:t>
            </w:r>
          </w:p>
        </w:tc>
      </w:tr>
    </w:tbl>
    <w:p w14:paraId="20315CD8" w14:textId="274BA36C" w:rsidR="00974E06" w:rsidRDefault="00974E06"/>
    <w:tbl>
      <w:tblPr>
        <w:tblW w:w="10825" w:type="dxa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915"/>
        <w:gridCol w:w="7288"/>
        <w:gridCol w:w="1622"/>
      </w:tblGrid>
      <w:tr w:rsidR="00143520" w14:paraId="6690B24D" w14:textId="77777777" w:rsidTr="41A51E9A">
        <w:trPr>
          <w:trHeight w:val="1320"/>
        </w:trPr>
        <w:tc>
          <w:tcPr>
            <w:tcW w:w="1915" w:type="dxa"/>
          </w:tcPr>
          <w:p w14:paraId="20C3952D" w14:textId="07C1E2E6" w:rsidR="00143520" w:rsidRPr="00736D48" w:rsidRDefault="00A76404" w:rsidP="00254270">
            <w:pPr>
              <w:pStyle w:val="SectionTitle"/>
            </w:pPr>
            <w:r>
              <w:t>Experience</w:t>
            </w:r>
          </w:p>
        </w:tc>
        <w:tc>
          <w:tcPr>
            <w:tcW w:w="8910" w:type="dxa"/>
            <w:gridSpan w:val="2"/>
          </w:tcPr>
          <w:p w14:paraId="0A3E9680" w14:textId="77777777" w:rsidR="00822FEF" w:rsidRDefault="00822FEF" w:rsidP="00822FEF">
            <w:pPr>
              <w:pStyle w:val="CompanyName"/>
              <w:rPr>
                <w:rFonts w:ascii="Agency FB" w:hAnsi="Agency FB" w:cs="Arial"/>
                <w:b/>
                <w:color w:val="4C0000"/>
                <w:sz w:val="26"/>
                <w:szCs w:val="26"/>
                <w:u w:val="single"/>
              </w:rPr>
            </w:pPr>
          </w:p>
          <w:p w14:paraId="1E2053FD" w14:textId="77777777" w:rsidR="005663FC" w:rsidRDefault="005663FC" w:rsidP="00327C44">
            <w:pPr>
              <w:pStyle w:val="Achievement"/>
              <w:numPr>
                <w:ilvl w:val="0"/>
                <w:numId w:val="0"/>
              </w:numPr>
              <w:ind w:left="245"/>
            </w:pPr>
          </w:p>
          <w:p w14:paraId="0DBB1501" w14:textId="57372AAF" w:rsidR="00A4592E" w:rsidRPr="004B5CAA" w:rsidRDefault="41A51E9A" w:rsidP="00A4592E">
            <w:pPr>
              <w:pStyle w:val="CompanyName"/>
              <w:rPr>
                <w:rFonts w:ascii="Arial" w:hAnsi="Arial" w:cs="Arial"/>
              </w:rPr>
            </w:pPr>
            <w:r w:rsidRPr="41A51E9A">
              <w:rPr>
                <w:rFonts w:ascii="Arial" w:hAnsi="Arial" w:cs="Arial"/>
              </w:rPr>
              <w:t xml:space="preserve">2021 – 2024                                         </w:t>
            </w:r>
            <w:r w:rsidRPr="41A51E9A">
              <w:rPr>
                <w:rFonts w:ascii="Arial" w:hAnsi="Arial" w:cs="Arial"/>
                <w:b/>
                <w:bCs/>
                <w:sz w:val="28"/>
                <w:szCs w:val="28"/>
              </w:rPr>
              <w:t>Microsoft</w:t>
            </w:r>
            <w:r w:rsidRPr="41A51E9A">
              <w:rPr>
                <w:rFonts w:ascii="Arial" w:hAnsi="Arial" w:cs="Arial"/>
                <w:sz w:val="28"/>
                <w:szCs w:val="28"/>
              </w:rPr>
              <w:t xml:space="preserve">   </w:t>
            </w:r>
            <w:r w:rsidRPr="41A51E9A">
              <w:rPr>
                <w:rFonts w:ascii="Arial" w:hAnsi="Arial" w:cs="Arial"/>
              </w:rPr>
              <w:t xml:space="preserve">                                         Lehi, UT</w:t>
            </w:r>
          </w:p>
          <w:p w14:paraId="5D216E40" w14:textId="77777777" w:rsidR="00A4592E" w:rsidRDefault="00A4592E" w:rsidP="00A4592E">
            <w:pPr>
              <w:pStyle w:val="JobTitle"/>
              <w:rPr>
                <w:rFonts w:cs="Arial"/>
              </w:rPr>
            </w:pPr>
          </w:p>
          <w:p w14:paraId="78ECF7BB" w14:textId="3F8BFCB7" w:rsidR="00A4592E" w:rsidRPr="00137946" w:rsidRDefault="00A4592E" w:rsidP="00137946">
            <w:pPr>
              <w:pStyle w:val="JobTitle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Sr</w:t>
            </w:r>
            <w:r w:rsidR="00250490">
              <w:rPr>
                <w:rFonts w:cs="Arial"/>
                <w:sz w:val="22"/>
                <w:szCs w:val="22"/>
              </w:rPr>
              <w:t>.</w:t>
            </w:r>
            <w:r>
              <w:rPr>
                <w:rFonts w:cs="Arial"/>
                <w:sz w:val="22"/>
                <w:szCs w:val="22"/>
              </w:rPr>
              <w:t xml:space="preserve"> </w:t>
            </w:r>
            <w:r w:rsidRPr="001D0145">
              <w:rPr>
                <w:rFonts w:cs="Arial"/>
                <w:sz w:val="22"/>
                <w:szCs w:val="22"/>
              </w:rPr>
              <w:t>Software</w:t>
            </w:r>
            <w:r>
              <w:rPr>
                <w:rFonts w:cs="Arial"/>
                <w:sz w:val="22"/>
                <w:szCs w:val="22"/>
              </w:rPr>
              <w:t xml:space="preserve"> Development Engineer</w:t>
            </w:r>
            <w:r w:rsidR="00B54FBD">
              <w:rPr>
                <w:rFonts w:cs="Arial"/>
                <w:sz w:val="22"/>
                <w:szCs w:val="22"/>
              </w:rPr>
              <w:t xml:space="preserve"> in Test</w:t>
            </w:r>
            <w:r w:rsidR="002D774E">
              <w:rPr>
                <w:rFonts w:cs="Arial"/>
                <w:sz w:val="22"/>
                <w:szCs w:val="22"/>
              </w:rPr>
              <w:t xml:space="preserve"> / Automation Team Lead</w:t>
            </w:r>
          </w:p>
          <w:p w14:paraId="35E8C33C" w14:textId="23BD088D" w:rsidR="00A4592E" w:rsidRPr="00C64C0A" w:rsidRDefault="00A4592E" w:rsidP="00327C44">
            <w:pPr>
              <w:pStyle w:val="Achievement"/>
            </w:pPr>
            <w:r w:rsidRPr="00C64C0A">
              <w:t>Evaluated</w:t>
            </w:r>
            <w:r w:rsidR="001D3C67" w:rsidRPr="00C64C0A">
              <w:t xml:space="preserve"> </w:t>
            </w:r>
            <w:r w:rsidR="00F02F6E" w:rsidRPr="00C64C0A">
              <w:t>Automation</w:t>
            </w:r>
            <w:r w:rsidRPr="00C64C0A">
              <w:t xml:space="preserve"> run results and entered bugs or implemented fixes to</w:t>
            </w:r>
            <w:r w:rsidR="00F506A1" w:rsidRPr="00C64C0A">
              <w:t xml:space="preserve"> C# based</w:t>
            </w:r>
            <w:r w:rsidRPr="00C64C0A">
              <w:t xml:space="preserve"> automation framework as needed.</w:t>
            </w:r>
          </w:p>
          <w:p w14:paraId="62D6264D" w14:textId="7F7867B9" w:rsidR="00D75FD6" w:rsidRPr="00C64C0A" w:rsidRDefault="00A4592E" w:rsidP="00327C44">
            <w:pPr>
              <w:pStyle w:val="Achievement"/>
            </w:pPr>
            <w:r w:rsidRPr="00C64C0A">
              <w:t>Implemented</w:t>
            </w:r>
            <w:r w:rsidR="00F8725D" w:rsidRPr="00C64C0A">
              <w:t xml:space="preserve"> new testing framework using Azure Dev Ops </w:t>
            </w:r>
            <w:r w:rsidR="000D440A" w:rsidRPr="00C64C0A">
              <w:t xml:space="preserve">cloud services </w:t>
            </w:r>
            <w:r w:rsidR="00050E8E" w:rsidRPr="00C64C0A">
              <w:t>handling</w:t>
            </w:r>
            <w:r w:rsidR="00940E91" w:rsidRPr="00C64C0A">
              <w:t xml:space="preserve"> DB </w:t>
            </w:r>
            <w:r w:rsidR="0003095C" w:rsidRPr="00C64C0A">
              <w:t>IO</w:t>
            </w:r>
            <w:r w:rsidR="00940E91" w:rsidRPr="00C64C0A">
              <w:t xml:space="preserve"> for data </w:t>
            </w:r>
            <w:r w:rsidR="00A50BA7" w:rsidRPr="00C64C0A">
              <w:t>driven</w:t>
            </w:r>
            <w:r w:rsidR="00940E91" w:rsidRPr="00C64C0A">
              <w:t xml:space="preserve"> testing with multiple </w:t>
            </w:r>
            <w:r w:rsidR="00A50BA7" w:rsidRPr="00C64C0A">
              <w:t>concurrent</w:t>
            </w:r>
            <w:r w:rsidR="00940E91" w:rsidRPr="00C64C0A">
              <w:t xml:space="preserve"> </w:t>
            </w:r>
            <w:r w:rsidR="00A50BA7" w:rsidRPr="00C64C0A">
              <w:t>test agents</w:t>
            </w:r>
            <w:r w:rsidR="0003095C" w:rsidRPr="00C64C0A">
              <w:t xml:space="preserve"> reporting test run results as well as </w:t>
            </w:r>
            <w:r w:rsidR="0023567B" w:rsidRPr="00C64C0A">
              <w:t>client-side</w:t>
            </w:r>
            <w:r w:rsidR="0003095C" w:rsidRPr="00C64C0A">
              <w:t xml:space="preserve"> performance met</w:t>
            </w:r>
            <w:r w:rsidR="0023567B" w:rsidRPr="00C64C0A">
              <w:t>r</w:t>
            </w:r>
            <w:r w:rsidR="0003095C" w:rsidRPr="00C64C0A">
              <w:t>ics</w:t>
            </w:r>
            <w:r w:rsidR="00413D3B" w:rsidRPr="00C64C0A">
              <w:t xml:space="preserve">.  </w:t>
            </w:r>
            <w:r w:rsidR="0060695F" w:rsidRPr="00C64C0A">
              <w:t xml:space="preserve">Including </w:t>
            </w:r>
            <w:r w:rsidR="00CE6DB5" w:rsidRPr="00C64C0A">
              <w:t>markup and division tests in the framework</w:t>
            </w:r>
            <w:r w:rsidR="00906E9E" w:rsidRPr="00C64C0A">
              <w:t xml:space="preserve"> allowing ease in </w:t>
            </w:r>
            <w:r w:rsidR="00754725" w:rsidRPr="00C64C0A">
              <w:t xml:space="preserve">test set creation targeting </w:t>
            </w:r>
            <w:r w:rsidR="000B087C" w:rsidRPr="00C64C0A">
              <w:t xml:space="preserve">either </w:t>
            </w:r>
            <w:r w:rsidR="00CF6A16" w:rsidRPr="00C64C0A">
              <w:t>product area,</w:t>
            </w:r>
            <w:r w:rsidR="000B087C" w:rsidRPr="00C64C0A">
              <w:t xml:space="preserve"> </w:t>
            </w:r>
            <w:r w:rsidR="003C6D1E" w:rsidRPr="00C64C0A">
              <w:t xml:space="preserve">importance of targeted functionality, </w:t>
            </w:r>
            <w:r w:rsidR="008552DE" w:rsidRPr="00C64C0A">
              <w:t xml:space="preserve">or </w:t>
            </w:r>
            <w:r w:rsidR="00662936" w:rsidRPr="00C64C0A">
              <w:t xml:space="preserve">test </w:t>
            </w:r>
            <w:r w:rsidR="00D75FD6" w:rsidRPr="00C64C0A">
              <w:t>scope</w:t>
            </w:r>
            <w:r w:rsidR="0025048F" w:rsidRPr="00C64C0A">
              <w:t xml:space="preserve"> or any combination of the aforementioned.</w:t>
            </w:r>
          </w:p>
          <w:p w14:paraId="57FE7D2A" w14:textId="3A6E21D0" w:rsidR="00A4592E" w:rsidRPr="00C64C0A" w:rsidRDefault="00D728E2" w:rsidP="00327C44">
            <w:pPr>
              <w:pStyle w:val="Achievement"/>
            </w:pPr>
            <w:r w:rsidRPr="00C64C0A">
              <w:t xml:space="preserve">Extended </w:t>
            </w:r>
            <w:r w:rsidR="007A2A3F" w:rsidRPr="00C64C0A">
              <w:t xml:space="preserve">selenium API </w:t>
            </w:r>
            <w:r w:rsidR="00F506A1" w:rsidRPr="00C64C0A">
              <w:t xml:space="preserve">in C# .NET </w:t>
            </w:r>
            <w:r w:rsidR="00D87755" w:rsidRPr="00C64C0A">
              <w:t>adding custom driver</w:t>
            </w:r>
            <w:r w:rsidR="008219D2" w:rsidRPr="00C64C0A">
              <w:t xml:space="preserve"> that could be</w:t>
            </w:r>
            <w:r w:rsidR="00D25CB2" w:rsidRPr="00C64C0A">
              <w:t xml:space="preserve"> swapped for test runs without code change </w:t>
            </w:r>
            <w:r w:rsidR="00FD77AE" w:rsidRPr="00C64C0A">
              <w:t>based on needs</w:t>
            </w:r>
            <w:r w:rsidR="00512401" w:rsidRPr="00C64C0A">
              <w:t>,</w:t>
            </w:r>
            <w:r w:rsidR="00FD77AE" w:rsidRPr="00C64C0A">
              <w:t xml:space="preserve"> </w:t>
            </w:r>
            <w:r w:rsidR="00C4781D" w:rsidRPr="00C64C0A">
              <w:t xml:space="preserve">such as recording </w:t>
            </w:r>
            <w:r w:rsidR="008C36E7" w:rsidRPr="00C64C0A">
              <w:t xml:space="preserve">a </w:t>
            </w:r>
            <w:r w:rsidR="00284D58" w:rsidRPr="00C64C0A">
              <w:t>page’s</w:t>
            </w:r>
            <w:r w:rsidR="008C36E7" w:rsidRPr="00C64C0A">
              <w:t xml:space="preserve"> state with each action </w:t>
            </w:r>
            <w:r w:rsidR="00B8194C" w:rsidRPr="00C64C0A">
              <w:t>of the test</w:t>
            </w:r>
            <w:r w:rsidR="00284D58" w:rsidRPr="00C64C0A">
              <w:t>,</w:t>
            </w:r>
            <w:r w:rsidR="00B8194C" w:rsidRPr="00C64C0A">
              <w:t xml:space="preserve"> </w:t>
            </w:r>
            <w:r w:rsidR="00AA27BF" w:rsidRPr="00C64C0A">
              <w:t xml:space="preserve">giving the developers fixing an issue </w:t>
            </w:r>
            <w:r w:rsidR="00512401" w:rsidRPr="00C64C0A">
              <w:t>essential debugging information.</w:t>
            </w:r>
          </w:p>
          <w:p w14:paraId="3F5C3A5E" w14:textId="404A0733" w:rsidR="00C36913" w:rsidRPr="00C64C0A" w:rsidRDefault="00C72F0F" w:rsidP="00327C44">
            <w:pPr>
              <w:pStyle w:val="Achievement"/>
            </w:pPr>
            <w:r>
              <w:t>C</w:t>
            </w:r>
            <w:r w:rsidR="000F52B3" w:rsidRPr="00C64C0A">
              <w:t xml:space="preserve">ontract </w:t>
            </w:r>
            <w:r w:rsidR="000E620D" w:rsidRPr="00C64C0A">
              <w:t>position.</w:t>
            </w:r>
            <w:r w:rsidR="000F52B3" w:rsidRPr="00C64C0A">
              <w:t xml:space="preserve"> </w:t>
            </w:r>
          </w:p>
          <w:p w14:paraId="1FB61910" w14:textId="77777777" w:rsidR="0047299F" w:rsidRDefault="0047299F" w:rsidP="00974E06">
            <w:pPr>
              <w:pStyle w:val="CompanyName"/>
              <w:rPr>
                <w:rFonts w:ascii="Arial" w:hAnsi="Arial" w:cs="Arial"/>
              </w:rPr>
            </w:pPr>
          </w:p>
          <w:p w14:paraId="5942E02F" w14:textId="6063DF0E" w:rsidR="00974E06" w:rsidRPr="004B5CAA" w:rsidRDefault="00732590" w:rsidP="00974E06">
            <w:pPr>
              <w:pStyle w:val="CompanyNam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201</w:t>
            </w:r>
            <w:r w:rsidR="00E744F9">
              <w:rPr>
                <w:rFonts w:ascii="Arial" w:hAnsi="Arial" w:cs="Arial"/>
              </w:rPr>
              <w:t>8</w:t>
            </w:r>
            <w:r w:rsidR="00EE1967">
              <w:rPr>
                <w:rFonts w:ascii="Arial" w:hAnsi="Arial" w:cs="Arial"/>
              </w:rPr>
              <w:t xml:space="preserve"> </w:t>
            </w:r>
            <w:r w:rsidR="001C5628">
              <w:rPr>
                <w:rFonts w:ascii="Arial" w:hAnsi="Arial" w:cs="Arial"/>
              </w:rPr>
              <w:t>–</w:t>
            </w:r>
            <w:r w:rsidR="00EE1967">
              <w:rPr>
                <w:rFonts w:ascii="Arial" w:hAnsi="Arial" w:cs="Arial"/>
              </w:rPr>
              <w:t xml:space="preserve"> </w:t>
            </w:r>
            <w:r w:rsidR="000C4955">
              <w:rPr>
                <w:rFonts w:ascii="Arial" w:hAnsi="Arial" w:cs="Arial"/>
              </w:rPr>
              <w:t>20</w:t>
            </w:r>
            <w:r w:rsidR="00D12598">
              <w:rPr>
                <w:rFonts w:ascii="Arial" w:hAnsi="Arial" w:cs="Arial"/>
              </w:rPr>
              <w:t>21</w:t>
            </w:r>
            <w:r w:rsidR="00974E06">
              <w:rPr>
                <w:rFonts w:ascii="Arial" w:hAnsi="Arial" w:cs="Arial"/>
              </w:rPr>
              <w:t xml:space="preserve">         </w:t>
            </w:r>
            <w:r w:rsidR="00131A3F">
              <w:rPr>
                <w:rFonts w:ascii="Arial" w:hAnsi="Arial" w:cs="Arial"/>
              </w:rPr>
              <w:t xml:space="preserve">   </w:t>
            </w:r>
            <w:r w:rsidR="004E554F">
              <w:rPr>
                <w:rFonts w:ascii="Arial" w:hAnsi="Arial" w:cs="Arial"/>
              </w:rPr>
              <w:t xml:space="preserve">                  </w:t>
            </w:r>
            <w:r w:rsidR="00974E06">
              <w:rPr>
                <w:rFonts w:ascii="Arial" w:hAnsi="Arial" w:cs="Arial"/>
              </w:rPr>
              <w:t xml:space="preserve"> </w:t>
            </w:r>
            <w:r w:rsidR="00E744F9" w:rsidRPr="00131A3F">
              <w:rPr>
                <w:rFonts w:ascii="Arial" w:hAnsi="Arial" w:cs="Arial"/>
                <w:b/>
                <w:sz w:val="28"/>
              </w:rPr>
              <w:t>Eccovia Solutions</w:t>
            </w:r>
            <w:r w:rsidR="00974E06" w:rsidRPr="00131A3F">
              <w:rPr>
                <w:rFonts w:ascii="Arial" w:hAnsi="Arial" w:cs="Arial"/>
                <w:sz w:val="28"/>
              </w:rPr>
              <w:t xml:space="preserve">   </w:t>
            </w:r>
            <w:r w:rsidR="001D0E9D">
              <w:rPr>
                <w:rFonts w:ascii="Arial" w:hAnsi="Arial" w:cs="Arial"/>
                <w:sz w:val="28"/>
              </w:rPr>
              <w:t xml:space="preserve">            </w:t>
            </w:r>
            <w:r w:rsidR="00085D0F">
              <w:rPr>
                <w:rFonts w:ascii="Arial" w:hAnsi="Arial" w:cs="Arial"/>
                <w:sz w:val="28"/>
              </w:rPr>
              <w:t xml:space="preserve"> </w:t>
            </w:r>
            <w:r w:rsidR="001D0E9D">
              <w:rPr>
                <w:rFonts w:ascii="Arial" w:hAnsi="Arial" w:cs="Arial"/>
                <w:sz w:val="28"/>
              </w:rPr>
              <w:t xml:space="preserve"> </w:t>
            </w:r>
            <w:r w:rsidR="000C4955">
              <w:rPr>
                <w:rFonts w:ascii="Arial" w:hAnsi="Arial" w:cs="Arial"/>
              </w:rPr>
              <w:t>Salt Lake City</w:t>
            </w:r>
            <w:r w:rsidR="00974E06">
              <w:rPr>
                <w:rFonts w:ascii="Arial" w:hAnsi="Arial" w:cs="Arial"/>
              </w:rPr>
              <w:t>, UT</w:t>
            </w:r>
          </w:p>
          <w:p w14:paraId="759F4BA7" w14:textId="77777777" w:rsidR="00974E06" w:rsidRDefault="00974E06" w:rsidP="00974E06">
            <w:pPr>
              <w:pStyle w:val="JobTitle"/>
              <w:rPr>
                <w:rFonts w:cs="Arial"/>
              </w:rPr>
            </w:pPr>
          </w:p>
          <w:p w14:paraId="7B264B09" w14:textId="46426DF5" w:rsidR="00974E06" w:rsidRPr="001D0145" w:rsidRDefault="00974E06" w:rsidP="00974E06">
            <w:pPr>
              <w:pStyle w:val="JobTitle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Sr. </w:t>
            </w:r>
            <w:r w:rsidRPr="001D0145">
              <w:rPr>
                <w:rFonts w:cs="Arial"/>
                <w:sz w:val="22"/>
                <w:szCs w:val="22"/>
              </w:rPr>
              <w:t>Software</w:t>
            </w:r>
            <w:r>
              <w:rPr>
                <w:rFonts w:cs="Arial"/>
                <w:sz w:val="22"/>
                <w:szCs w:val="22"/>
              </w:rPr>
              <w:t xml:space="preserve"> Development Engineer in Test</w:t>
            </w:r>
            <w:r w:rsidR="002D774E">
              <w:rPr>
                <w:rFonts w:cs="Arial"/>
                <w:sz w:val="22"/>
                <w:szCs w:val="22"/>
              </w:rPr>
              <w:t xml:space="preserve"> / QA Automation </w:t>
            </w:r>
            <w:r w:rsidR="00061E77">
              <w:rPr>
                <w:rFonts w:cs="Arial"/>
                <w:sz w:val="22"/>
                <w:szCs w:val="22"/>
              </w:rPr>
              <w:t>Director</w:t>
            </w:r>
          </w:p>
          <w:p w14:paraId="35A34CBA" w14:textId="62EF5CBA" w:rsidR="00250FBB" w:rsidRDefault="00974E06" w:rsidP="00327C44">
            <w:pPr>
              <w:pStyle w:val="Achievement"/>
            </w:pPr>
            <w:r w:rsidRPr="003E5E4B">
              <w:t>Designed</w:t>
            </w:r>
            <w:r w:rsidR="00061E77">
              <w:t xml:space="preserve">, implemented, and integrated </w:t>
            </w:r>
            <w:r w:rsidRPr="003E5E4B">
              <w:t>new test automation framework, utilizing Selenium</w:t>
            </w:r>
            <w:r w:rsidR="00D600AB" w:rsidRPr="003E5E4B">
              <w:t xml:space="preserve"> and </w:t>
            </w:r>
            <w:r w:rsidR="00D600AB" w:rsidRPr="006B777C">
              <w:rPr>
                <w:b/>
                <w:bCs w:val="0"/>
              </w:rPr>
              <w:t>C#</w:t>
            </w:r>
            <w:r w:rsidRPr="006B777C">
              <w:rPr>
                <w:b/>
                <w:bCs w:val="0"/>
              </w:rPr>
              <w:t>,</w:t>
            </w:r>
            <w:r w:rsidRPr="003E5E4B">
              <w:t xml:space="preserve"> for</w:t>
            </w:r>
            <w:r w:rsidR="00E744F9" w:rsidRPr="003E5E4B">
              <w:t xml:space="preserve"> </w:t>
            </w:r>
            <w:r w:rsidR="00844C69" w:rsidRPr="003E5E4B">
              <w:t>ClientTrack</w:t>
            </w:r>
            <w:r w:rsidR="005D42BD" w:rsidRPr="003E5E4B">
              <w:t xml:space="preserve"> the company’s flagship product.</w:t>
            </w:r>
          </w:p>
          <w:p w14:paraId="248DA507" w14:textId="083AE8F0" w:rsidR="009416CD" w:rsidRPr="003E5E4B" w:rsidRDefault="009416CD" w:rsidP="00327C44">
            <w:pPr>
              <w:pStyle w:val="Achievement"/>
            </w:pPr>
            <w:r w:rsidRPr="006B777C">
              <w:rPr>
                <w:b/>
                <w:bCs w:val="0"/>
              </w:rPr>
              <w:t>Conducted weekly technical and process design meetings</w:t>
            </w:r>
            <w:r>
              <w:t xml:space="preserve"> with management and engineers across multiple teams  </w:t>
            </w:r>
          </w:p>
          <w:p w14:paraId="264C4AB7" w14:textId="0AA56F10" w:rsidR="003658B0" w:rsidRDefault="003658B0" w:rsidP="00327C44">
            <w:pPr>
              <w:pStyle w:val="Achievement"/>
            </w:pPr>
            <w:r w:rsidRPr="006B777C">
              <w:rPr>
                <w:b/>
                <w:bCs w:val="0"/>
              </w:rPr>
              <w:t>Integrated Test Automation</w:t>
            </w:r>
            <w:r w:rsidR="00061E77" w:rsidRPr="006B777C">
              <w:rPr>
                <w:b/>
                <w:bCs w:val="0"/>
              </w:rPr>
              <w:t xml:space="preserve"> framework</w:t>
            </w:r>
            <w:r w:rsidRPr="006B777C">
              <w:rPr>
                <w:b/>
                <w:bCs w:val="0"/>
              </w:rPr>
              <w:t xml:space="preserve"> with current Continuous Integration De</w:t>
            </w:r>
            <w:r w:rsidR="00F506A1" w:rsidRPr="006B777C">
              <w:rPr>
                <w:b/>
                <w:bCs w:val="0"/>
              </w:rPr>
              <w:t>v</w:t>
            </w:r>
            <w:r w:rsidRPr="006B777C">
              <w:rPr>
                <w:b/>
                <w:bCs w:val="0"/>
              </w:rPr>
              <w:t xml:space="preserve"> Ops delivery </w:t>
            </w:r>
            <w:r w:rsidR="00EA38B3" w:rsidRPr="006B777C">
              <w:rPr>
                <w:b/>
                <w:bCs w:val="0"/>
              </w:rPr>
              <w:t>p</w:t>
            </w:r>
            <w:r w:rsidRPr="006B777C">
              <w:rPr>
                <w:b/>
                <w:bCs w:val="0"/>
              </w:rPr>
              <w:t>rocess</w:t>
            </w:r>
            <w:r w:rsidR="00061E77">
              <w:t xml:space="preserve"> across multiple levels of delivery for unit, integration, API, and End to End Web UI </w:t>
            </w:r>
            <w:r w:rsidR="009416CD">
              <w:t>test suites</w:t>
            </w:r>
          </w:p>
          <w:p w14:paraId="13771E2D" w14:textId="2130F052" w:rsidR="009416CD" w:rsidRPr="003E5E4B" w:rsidRDefault="009416CD" w:rsidP="00327C44">
            <w:pPr>
              <w:pStyle w:val="Achievement"/>
            </w:pPr>
            <w:r w:rsidRPr="00C64C0A">
              <w:t>Implemented HTML report</w:t>
            </w:r>
            <w:r w:rsidR="006B777C">
              <w:t xml:space="preserve"> generator</w:t>
            </w:r>
            <w:r w:rsidRPr="00C64C0A">
              <w:t xml:space="preserve"> of test results </w:t>
            </w:r>
            <w:r w:rsidR="006B777C">
              <w:t xml:space="preserve">which were </w:t>
            </w:r>
            <w:proofErr w:type="gramStart"/>
            <w:r w:rsidRPr="00C64C0A">
              <w:t>email</w:t>
            </w:r>
            <w:proofErr w:type="gramEnd"/>
            <w:r w:rsidRPr="00C64C0A">
              <w:t xml:space="preserve"> and sent based on test results to corresponding product area teams and or managers, allowing fast turnaround time for found issues.</w:t>
            </w:r>
          </w:p>
          <w:p w14:paraId="7DD2967E" w14:textId="44F02C2E" w:rsidR="00974E06" w:rsidRPr="003E5E4B" w:rsidRDefault="00974E06" w:rsidP="00327C44">
            <w:pPr>
              <w:pStyle w:val="Achievement"/>
            </w:pPr>
            <w:r w:rsidRPr="003E5E4B">
              <w:t>Evaluated daily automation run results and entered bugs or implemented fixes to automation framework as needed</w:t>
            </w:r>
            <w:r w:rsidR="009416CD">
              <w:t xml:space="preserve"> as part of a well-defined process workflow keeping false negative results under 5%</w:t>
            </w:r>
          </w:p>
          <w:p w14:paraId="1E8E80F2" w14:textId="43188F72" w:rsidR="00974E06" w:rsidRDefault="00974E06" w:rsidP="00E13B2F">
            <w:pPr>
              <w:pStyle w:val="Achievement"/>
            </w:pPr>
            <w:r w:rsidRPr="003E5E4B">
              <w:lastRenderedPageBreak/>
              <w:t xml:space="preserve">Implemented </w:t>
            </w:r>
            <w:r w:rsidR="00B735E4" w:rsidRPr="003E5E4B">
              <w:t xml:space="preserve">new automated tests </w:t>
            </w:r>
            <w:r w:rsidR="00E13B2F">
              <w:t>insuring coverage of new functionality</w:t>
            </w:r>
          </w:p>
          <w:p w14:paraId="440A97BF" w14:textId="77777777" w:rsidR="004C45B5" w:rsidRPr="005663FC" w:rsidRDefault="004C45B5" w:rsidP="00327C44">
            <w:pPr>
              <w:pStyle w:val="Achievement"/>
              <w:numPr>
                <w:ilvl w:val="0"/>
                <w:numId w:val="0"/>
              </w:numPr>
            </w:pPr>
          </w:p>
          <w:p w14:paraId="75A02CD1" w14:textId="461E6182" w:rsidR="00941AB6" w:rsidRPr="004B5CAA" w:rsidRDefault="00941AB6" w:rsidP="00941AB6">
            <w:pPr>
              <w:pStyle w:val="CompanyNam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2016</w:t>
            </w:r>
            <w:r w:rsidR="00EE196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-</w:t>
            </w:r>
            <w:r w:rsidR="00EE196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201</w:t>
            </w:r>
            <w:r w:rsidR="00DB6155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 xml:space="preserve">            </w:t>
            </w:r>
            <w:r w:rsidR="00085D0F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      </w:t>
            </w:r>
            <w:r w:rsidR="004E554F">
              <w:rPr>
                <w:rFonts w:ascii="Arial" w:hAnsi="Arial" w:cs="Arial"/>
              </w:rPr>
              <w:t xml:space="preserve">             </w:t>
            </w:r>
            <w:r>
              <w:rPr>
                <w:rFonts w:ascii="Arial" w:hAnsi="Arial" w:cs="Arial"/>
                <w:b/>
                <w:sz w:val="28"/>
                <w:szCs w:val="22"/>
              </w:rPr>
              <w:t>Solution Stream</w:t>
            </w:r>
            <w:r>
              <w:rPr>
                <w:rFonts w:ascii="Arial" w:hAnsi="Arial" w:cs="Arial"/>
              </w:rPr>
              <w:tab/>
              <w:t xml:space="preserve">         </w:t>
            </w:r>
            <w:r w:rsidR="00131A3F"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</w:rPr>
              <w:t xml:space="preserve"> </w:t>
            </w:r>
            <w:r w:rsidR="00BE20AB">
              <w:rPr>
                <w:rFonts w:ascii="Arial" w:hAnsi="Arial" w:cs="Arial"/>
              </w:rPr>
              <w:t xml:space="preserve">                     </w:t>
            </w:r>
            <w:r>
              <w:rPr>
                <w:rFonts w:ascii="Arial" w:hAnsi="Arial" w:cs="Arial"/>
              </w:rPr>
              <w:t>Pleasant Grove, UT</w:t>
            </w:r>
          </w:p>
          <w:p w14:paraId="1CE43F85" w14:textId="77777777" w:rsidR="00941AB6" w:rsidRDefault="00941AB6" w:rsidP="00941AB6">
            <w:pPr>
              <w:pStyle w:val="JobTitle"/>
              <w:rPr>
                <w:rFonts w:cs="Arial"/>
              </w:rPr>
            </w:pPr>
          </w:p>
          <w:p w14:paraId="7B6592E0" w14:textId="77777777" w:rsidR="00941AB6" w:rsidRPr="001D0145" w:rsidRDefault="00941AB6" w:rsidP="00941AB6">
            <w:pPr>
              <w:pStyle w:val="JobTitle"/>
              <w:rPr>
                <w:rFonts w:cs="Arial"/>
                <w:sz w:val="22"/>
                <w:szCs w:val="22"/>
              </w:rPr>
            </w:pPr>
            <w:r w:rsidRPr="001D0145">
              <w:rPr>
                <w:rFonts w:cs="Arial"/>
                <w:sz w:val="22"/>
                <w:szCs w:val="22"/>
              </w:rPr>
              <w:t>Software</w:t>
            </w:r>
            <w:r>
              <w:rPr>
                <w:rFonts w:cs="Arial"/>
                <w:sz w:val="22"/>
                <w:szCs w:val="22"/>
              </w:rPr>
              <w:t xml:space="preserve"> Development Engineer in Test Lead</w:t>
            </w:r>
          </w:p>
          <w:p w14:paraId="02C0991C" w14:textId="4D85C055" w:rsidR="00941AB6" w:rsidRPr="003E5E4B" w:rsidRDefault="00703872" w:rsidP="00327C44">
            <w:pPr>
              <w:pStyle w:val="Achievement"/>
            </w:pPr>
            <w:r w:rsidRPr="003E5E4B">
              <w:t>Collaborated</w:t>
            </w:r>
            <w:r w:rsidR="00941AB6" w:rsidRPr="003E5E4B">
              <w:t xml:space="preserve"> with top client </w:t>
            </w:r>
            <w:r w:rsidR="00941AB6" w:rsidRPr="003E5E4B">
              <w:rPr>
                <w:b/>
              </w:rPr>
              <w:t>NuSkin</w:t>
            </w:r>
            <w:r w:rsidR="00941AB6" w:rsidRPr="003E5E4B">
              <w:t xml:space="preserve"> providing automated testing solutions</w:t>
            </w:r>
            <w:r w:rsidR="00FC1B61">
              <w:t>.</w:t>
            </w:r>
          </w:p>
          <w:p w14:paraId="31BE72B5" w14:textId="5D4892D2" w:rsidR="00941AB6" w:rsidRPr="003E5E4B" w:rsidRDefault="00941AB6" w:rsidP="00327C44">
            <w:pPr>
              <w:pStyle w:val="Achievement"/>
            </w:pPr>
            <w:r w:rsidRPr="003E5E4B">
              <w:t xml:space="preserve">Designed and implemented a robust automated testing solution </w:t>
            </w:r>
            <w:r w:rsidR="00844C69" w:rsidRPr="003E5E4B">
              <w:t>in C#</w:t>
            </w:r>
            <w:r w:rsidR="00F506A1" w:rsidRPr="003E5E4B">
              <w:t xml:space="preserve"> .NET</w:t>
            </w:r>
            <w:r w:rsidR="00844C69" w:rsidRPr="003E5E4B">
              <w:t xml:space="preserve"> </w:t>
            </w:r>
            <w:r w:rsidRPr="003E5E4B">
              <w:t>covering REST JSON web services consumed by the NuSkin distributor site</w:t>
            </w:r>
            <w:r w:rsidR="00FC1B61">
              <w:t>.</w:t>
            </w:r>
          </w:p>
          <w:p w14:paraId="724351AF" w14:textId="009C8298" w:rsidR="00941AB6" w:rsidRPr="003E5E4B" w:rsidRDefault="00941AB6" w:rsidP="00327C44">
            <w:pPr>
              <w:pStyle w:val="Achievement"/>
            </w:pPr>
            <w:r w:rsidRPr="003E5E4B">
              <w:t>Designed and implemented automated testing solution for the NuSkin distributor site at the UI level using Selenium Web Driver</w:t>
            </w:r>
            <w:r w:rsidR="00844C69" w:rsidRPr="003E5E4B">
              <w:t xml:space="preserve"> and C#</w:t>
            </w:r>
            <w:r w:rsidRPr="003E5E4B">
              <w:t xml:space="preserve"> with coverage for Chrome, Firefox, and Internet Explorer</w:t>
            </w:r>
          </w:p>
          <w:p w14:paraId="734F3AF9" w14:textId="60BF11BF" w:rsidR="00941AB6" w:rsidRPr="00FC1B61" w:rsidRDefault="00941AB6" w:rsidP="00327C44">
            <w:pPr>
              <w:pStyle w:val="Achievement"/>
            </w:pPr>
            <w:r w:rsidRPr="00FC1B61">
              <w:t>Limited Duration Contr</w:t>
            </w:r>
            <w:r w:rsidR="00FC1B61" w:rsidRPr="00FC1B61">
              <w:t>act</w:t>
            </w:r>
            <w:r w:rsidR="002442E7">
              <w:t xml:space="preserve">, completed on time </w:t>
            </w:r>
            <w:r w:rsidR="003C338B">
              <w:t>with the client fully satisfied.</w:t>
            </w:r>
          </w:p>
          <w:p w14:paraId="236293A6" w14:textId="77777777" w:rsidR="00941AB6" w:rsidRDefault="00941AB6" w:rsidP="00327C44">
            <w:pPr>
              <w:pStyle w:val="Achievement"/>
              <w:numPr>
                <w:ilvl w:val="0"/>
                <w:numId w:val="0"/>
              </w:numPr>
            </w:pPr>
          </w:p>
          <w:p w14:paraId="17C7098B" w14:textId="77777777" w:rsidR="00941AB6" w:rsidRPr="005663FC" w:rsidRDefault="00941AB6" w:rsidP="00327C44">
            <w:pPr>
              <w:pStyle w:val="Achievement"/>
              <w:numPr>
                <w:ilvl w:val="0"/>
                <w:numId w:val="0"/>
              </w:numPr>
              <w:ind w:left="245"/>
            </w:pPr>
          </w:p>
          <w:p w14:paraId="49C5E2DA" w14:textId="7FEC86DA" w:rsidR="00941AB6" w:rsidRPr="004B5CAA" w:rsidRDefault="00941AB6" w:rsidP="00941AB6">
            <w:pPr>
              <w:pStyle w:val="CompanyNam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2014</w:t>
            </w:r>
            <w:r w:rsidR="00EE196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-</w:t>
            </w:r>
            <w:r w:rsidR="00EE196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2016                       </w:t>
            </w:r>
            <w:r w:rsidR="00EE1967">
              <w:rPr>
                <w:rFonts w:ascii="Arial" w:hAnsi="Arial" w:cs="Arial"/>
              </w:rPr>
              <w:t xml:space="preserve">  </w:t>
            </w:r>
            <w:r w:rsidR="004E554F">
              <w:rPr>
                <w:rFonts w:ascii="Arial" w:hAnsi="Arial" w:cs="Arial"/>
              </w:rPr>
              <w:t xml:space="preserve">            </w:t>
            </w:r>
            <w:r w:rsidR="00EE1967">
              <w:rPr>
                <w:rFonts w:ascii="Arial" w:hAnsi="Arial" w:cs="Arial"/>
              </w:rPr>
              <w:t xml:space="preserve"> </w:t>
            </w:r>
            <w:r w:rsidR="001F2898">
              <w:rPr>
                <w:rFonts w:ascii="Arial" w:hAnsi="Arial" w:cs="Arial"/>
              </w:rPr>
              <w:t xml:space="preserve"> </w:t>
            </w:r>
            <w:r w:rsidR="00D404CB" w:rsidRPr="00984984">
              <w:rPr>
                <w:rFonts w:ascii="Arial" w:hAnsi="Arial" w:cs="Arial"/>
                <w:b/>
                <w:sz w:val="28"/>
                <w:szCs w:val="22"/>
              </w:rPr>
              <w:t>Novarad</w:t>
            </w:r>
            <w:r>
              <w:rPr>
                <w:rFonts w:ascii="Arial" w:hAnsi="Arial" w:cs="Arial"/>
              </w:rPr>
              <w:tab/>
              <w:t xml:space="preserve">       </w:t>
            </w:r>
            <w:r w:rsidR="00BE20AB">
              <w:rPr>
                <w:rFonts w:ascii="Arial" w:hAnsi="Arial" w:cs="Arial"/>
              </w:rPr>
              <w:t xml:space="preserve">        </w:t>
            </w:r>
            <w:r>
              <w:rPr>
                <w:rFonts w:ascii="Arial" w:hAnsi="Arial" w:cs="Arial"/>
              </w:rPr>
              <w:t xml:space="preserve"> </w:t>
            </w:r>
            <w:r w:rsidR="00BE20AB">
              <w:rPr>
                <w:rFonts w:ascii="Arial" w:hAnsi="Arial" w:cs="Arial"/>
              </w:rPr>
              <w:t xml:space="preserve">                             </w:t>
            </w:r>
            <w:r>
              <w:rPr>
                <w:rFonts w:ascii="Arial" w:hAnsi="Arial" w:cs="Arial"/>
              </w:rPr>
              <w:t>Pleasant Grove, UT</w:t>
            </w:r>
          </w:p>
          <w:p w14:paraId="479C985E" w14:textId="77777777" w:rsidR="00941AB6" w:rsidRDefault="00941AB6" w:rsidP="00941AB6">
            <w:pPr>
              <w:pStyle w:val="JobTitle"/>
              <w:rPr>
                <w:rFonts w:cs="Arial"/>
              </w:rPr>
            </w:pPr>
          </w:p>
          <w:p w14:paraId="5D8E1973" w14:textId="60D9CC24" w:rsidR="00941AB6" w:rsidRPr="001D0145" w:rsidRDefault="00941AB6" w:rsidP="00941AB6">
            <w:pPr>
              <w:pStyle w:val="JobTitle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Team Lead / </w:t>
            </w:r>
            <w:r w:rsidRPr="001D0145">
              <w:rPr>
                <w:rFonts w:cs="Arial"/>
                <w:sz w:val="22"/>
                <w:szCs w:val="22"/>
              </w:rPr>
              <w:t>Software</w:t>
            </w:r>
            <w:r>
              <w:rPr>
                <w:rFonts w:cs="Arial"/>
                <w:sz w:val="22"/>
                <w:szCs w:val="22"/>
              </w:rPr>
              <w:t xml:space="preserve"> Development Engineer in Test </w:t>
            </w:r>
            <w:r w:rsidR="003C338B">
              <w:rPr>
                <w:rFonts w:cs="Arial"/>
                <w:sz w:val="22"/>
                <w:szCs w:val="22"/>
              </w:rPr>
              <w:t xml:space="preserve">/ QA Automation Lead Architect </w:t>
            </w:r>
          </w:p>
          <w:p w14:paraId="2F733FAC" w14:textId="6CA447EC" w:rsidR="00941AB6" w:rsidRPr="00327C44" w:rsidRDefault="00941AB6" w:rsidP="00327C44">
            <w:pPr>
              <w:pStyle w:val="Achievement"/>
            </w:pPr>
            <w:r w:rsidRPr="001F2898">
              <w:rPr>
                <w:b/>
                <w:bCs w:val="0"/>
              </w:rPr>
              <w:t>Design</w:t>
            </w:r>
            <w:r w:rsidR="003C338B" w:rsidRPr="001F2898">
              <w:rPr>
                <w:b/>
                <w:bCs w:val="0"/>
              </w:rPr>
              <w:t>ed</w:t>
            </w:r>
            <w:r w:rsidRPr="001F2898">
              <w:rPr>
                <w:b/>
                <w:bCs w:val="0"/>
              </w:rPr>
              <w:t xml:space="preserve"> and </w:t>
            </w:r>
            <w:r w:rsidR="00CF76B1" w:rsidRPr="001F2898">
              <w:rPr>
                <w:b/>
                <w:bCs w:val="0"/>
              </w:rPr>
              <w:t>implemented</w:t>
            </w:r>
            <w:r w:rsidRPr="001F2898">
              <w:rPr>
                <w:b/>
                <w:bCs w:val="0"/>
              </w:rPr>
              <w:t xml:space="preserve"> </w:t>
            </w:r>
            <w:r w:rsidR="00CF76B1" w:rsidRPr="001F2898">
              <w:rPr>
                <w:b/>
                <w:bCs w:val="0"/>
              </w:rPr>
              <w:t xml:space="preserve">automated web and load </w:t>
            </w:r>
            <w:r w:rsidRPr="001F2898">
              <w:rPr>
                <w:b/>
                <w:bCs w:val="0"/>
              </w:rPr>
              <w:t>test framework</w:t>
            </w:r>
            <w:r w:rsidR="003079B5" w:rsidRPr="003E5E4B">
              <w:t xml:space="preserve"> </w:t>
            </w:r>
            <w:r w:rsidR="00CF76B1">
              <w:t>using</w:t>
            </w:r>
            <w:r w:rsidR="003079B5" w:rsidRPr="003E5E4B">
              <w:t xml:space="preserve"> </w:t>
            </w:r>
            <w:r w:rsidR="003079B5" w:rsidRPr="003E5E4B">
              <w:rPr>
                <w:b/>
              </w:rPr>
              <w:t>Selenium</w:t>
            </w:r>
            <w:r w:rsidR="00CF76B1">
              <w:rPr>
                <w:b/>
              </w:rPr>
              <w:t>,</w:t>
            </w:r>
            <w:r w:rsidR="003079B5" w:rsidRPr="003E5E4B">
              <w:t xml:space="preserve"> </w:t>
            </w:r>
            <w:r w:rsidR="003079B5" w:rsidRPr="003E5E4B">
              <w:rPr>
                <w:b/>
              </w:rPr>
              <w:t>C#</w:t>
            </w:r>
            <w:r w:rsidR="00CF76B1">
              <w:rPr>
                <w:b/>
              </w:rPr>
              <w:t xml:space="preserve">, Microsoft Team System and Microsoft Test Manager </w:t>
            </w:r>
            <w:r w:rsidR="00CF76B1">
              <w:t>integrated with in place Continuous Delivery process</w:t>
            </w:r>
            <w:r w:rsidR="00327C44">
              <w:t xml:space="preserve"> and in house lab for including resource monitoring and distribution of concurrent running tests to multiple lab agents.</w:t>
            </w:r>
            <w:r w:rsidR="00CF76B1">
              <w:rPr>
                <w:b/>
              </w:rPr>
              <w:t xml:space="preserve"> </w:t>
            </w:r>
          </w:p>
          <w:p w14:paraId="1F3A2AAA" w14:textId="39280B70" w:rsidR="0002287D" w:rsidRPr="0002287D" w:rsidRDefault="00327C44" w:rsidP="0002287D">
            <w:pPr>
              <w:pStyle w:val="Achievement"/>
            </w:pPr>
            <w:r w:rsidRPr="001F2898">
              <w:rPr>
                <w:b/>
                <w:bCs w:val="0"/>
              </w:rPr>
              <w:t>Organized weekly meetings with Director of QA, Director of Development and</w:t>
            </w:r>
            <w:r w:rsidR="0002287D" w:rsidRPr="001F2898">
              <w:rPr>
                <w:b/>
                <w:bCs w:val="0"/>
              </w:rPr>
              <w:t xml:space="preserve"> bi-weekly with the Executive of Software Development.</w:t>
            </w:r>
            <w:r w:rsidR="0002287D">
              <w:t xml:space="preserve">  Presenting new test framework functionality, added tests with code/feature coverage results, recommendations for technical design, process refinement, and overall test strategy. </w:t>
            </w:r>
          </w:p>
          <w:p w14:paraId="735E7CBA" w14:textId="158370F6" w:rsidR="00941AB6" w:rsidRPr="003E5E4B" w:rsidRDefault="00941AB6" w:rsidP="00327C44">
            <w:pPr>
              <w:pStyle w:val="Achievement"/>
            </w:pPr>
            <w:r w:rsidRPr="003E5E4B">
              <w:t>Provided multiple solutions to existing framework via refactoring design of legacy code and implementation of new framework.</w:t>
            </w:r>
          </w:p>
          <w:p w14:paraId="0AE3E435" w14:textId="77777777" w:rsidR="00941AB6" w:rsidRPr="003E5E4B" w:rsidRDefault="00941AB6" w:rsidP="00327C44">
            <w:pPr>
              <w:pStyle w:val="Achievement"/>
            </w:pPr>
            <w:r w:rsidRPr="003E5E4B">
              <w:t>Fixed TFS and MTM Integration flaws allowing proper storage, association and reporting for nightly automation runs.</w:t>
            </w:r>
          </w:p>
          <w:p w14:paraId="63B689A9" w14:textId="1C7E7005" w:rsidR="00941AB6" w:rsidRPr="003E5E4B" w:rsidRDefault="001F2898" w:rsidP="00327C44">
            <w:pPr>
              <w:pStyle w:val="Achievement"/>
            </w:pPr>
            <w:r>
              <w:t>Refactored</w:t>
            </w:r>
            <w:r w:rsidR="00941AB6" w:rsidRPr="003E5E4B">
              <w:t xml:space="preserve"> existing Automation </w:t>
            </w:r>
            <w:r>
              <w:t>Test Framework</w:t>
            </w:r>
            <w:r w:rsidR="00941AB6" w:rsidRPr="003E5E4B">
              <w:t xml:space="preserve"> performance </w:t>
            </w:r>
            <w:r>
              <w:t>reducing test set run times by 73%</w:t>
            </w:r>
            <w:r w:rsidR="00FC1B61">
              <w:t>.</w:t>
            </w:r>
          </w:p>
          <w:p w14:paraId="6CCC1260" w14:textId="05F34FCD" w:rsidR="00941AB6" w:rsidRPr="003E5E4B" w:rsidRDefault="00941AB6" w:rsidP="00327C44">
            <w:pPr>
              <w:pStyle w:val="Achievement"/>
            </w:pPr>
            <w:r w:rsidRPr="003E5E4B">
              <w:t>Overhauled current automation teams process</w:t>
            </w:r>
            <w:r w:rsidR="00461A30">
              <w:t xml:space="preserve"> to immediately address false negative test results</w:t>
            </w:r>
            <w:r w:rsidRPr="003E5E4B">
              <w:t>, bringing automation results from 63% to 98% accuracy</w:t>
            </w:r>
            <w:r w:rsidR="00FC1B61">
              <w:t>.</w:t>
            </w:r>
            <w:r w:rsidR="00461A30">
              <w:t xml:space="preserve"> </w:t>
            </w:r>
          </w:p>
          <w:p w14:paraId="6BE9E1FC" w14:textId="07990664" w:rsidR="00941AB6" w:rsidRPr="003E5E4B" w:rsidRDefault="00941AB6" w:rsidP="00327C44">
            <w:pPr>
              <w:pStyle w:val="Achievement"/>
            </w:pPr>
            <w:r w:rsidRPr="003E5E4B">
              <w:t>Implemented automation runs in existing TFS builds necessary for the continuous integration development process</w:t>
            </w:r>
            <w:r w:rsidR="00FC1B61">
              <w:t>.</w:t>
            </w:r>
          </w:p>
          <w:p w14:paraId="3F9991E3" w14:textId="340960C7" w:rsidR="00C439A9" w:rsidRPr="003E5E4B" w:rsidRDefault="00C439A9" w:rsidP="00327C44">
            <w:pPr>
              <w:pStyle w:val="Achievement"/>
            </w:pPr>
            <w:r w:rsidRPr="003E5E4B">
              <w:t xml:space="preserve">Implemented </w:t>
            </w:r>
            <w:r w:rsidRPr="003E5E4B">
              <w:rPr>
                <w:b/>
              </w:rPr>
              <w:t>SQL</w:t>
            </w:r>
            <w:r w:rsidRPr="003E5E4B">
              <w:t xml:space="preserve"> DB based test run results using custom DB Schema implementation, thus allowing for comprehensive storage and analysis of test automation results</w:t>
            </w:r>
            <w:r w:rsidR="00A76404">
              <w:t xml:space="preserve"> and run times</w:t>
            </w:r>
            <w:r w:rsidR="00FC1B61">
              <w:t>.</w:t>
            </w:r>
          </w:p>
          <w:p w14:paraId="068F7D28" w14:textId="21AC1644" w:rsidR="00941AB6" w:rsidRPr="003E5E4B" w:rsidRDefault="00941AB6" w:rsidP="00327C44">
            <w:pPr>
              <w:pStyle w:val="Achievement"/>
            </w:pPr>
            <w:r w:rsidRPr="003E5E4B">
              <w:t>Implemented Microsoft Test Manager integration allowing distribution of test run load across multiple lab agents thereby cutting run time by over 80%</w:t>
            </w:r>
            <w:r w:rsidR="00FC1B61">
              <w:t>.</w:t>
            </w:r>
          </w:p>
          <w:p w14:paraId="49C11DB4" w14:textId="54EE3430" w:rsidR="00941AB6" w:rsidRPr="003E5E4B" w:rsidRDefault="00941AB6" w:rsidP="00327C44">
            <w:pPr>
              <w:pStyle w:val="Achievement"/>
            </w:pPr>
            <w:r w:rsidRPr="003E5E4B">
              <w:t xml:space="preserve">Implemented </w:t>
            </w:r>
            <w:r w:rsidR="001971B9">
              <w:t xml:space="preserve">custom </w:t>
            </w:r>
            <w:r w:rsidRPr="003E5E4B">
              <w:t>software solution for automatically triggering MTM test set</w:t>
            </w:r>
            <w:r w:rsidR="001971B9">
              <w:t xml:space="preserve"> runs</w:t>
            </w:r>
            <w:r w:rsidRPr="003E5E4B">
              <w:t>.</w:t>
            </w:r>
          </w:p>
          <w:p w14:paraId="109D68BF" w14:textId="7A6ED9F9" w:rsidR="00941AB6" w:rsidRPr="003E5E4B" w:rsidRDefault="00941AB6" w:rsidP="00327C44">
            <w:pPr>
              <w:pStyle w:val="Achievement"/>
            </w:pPr>
            <w:r w:rsidRPr="003E5E4B">
              <w:t xml:space="preserve">Integrated with software solution with multiple automated test sets, thereby completely automating multiple load, </w:t>
            </w:r>
            <w:r w:rsidR="00BE20AB" w:rsidRPr="003E5E4B">
              <w:t>performance,</w:t>
            </w:r>
            <w:r w:rsidRPr="003E5E4B">
              <w:t xml:space="preserve"> and regular regression automated test set runs</w:t>
            </w:r>
            <w:r w:rsidR="00FC1B61">
              <w:t xml:space="preserve">. </w:t>
            </w:r>
          </w:p>
          <w:p w14:paraId="756D99F0" w14:textId="77777777" w:rsidR="00941AB6" w:rsidRPr="005F54E1" w:rsidRDefault="00941AB6" w:rsidP="00327C44">
            <w:pPr>
              <w:pStyle w:val="Achievement"/>
              <w:numPr>
                <w:ilvl w:val="0"/>
                <w:numId w:val="0"/>
              </w:numPr>
              <w:ind w:left="245"/>
            </w:pPr>
          </w:p>
          <w:p w14:paraId="08B7729F" w14:textId="77777777" w:rsidR="00941AB6" w:rsidRPr="00984984" w:rsidRDefault="00941AB6" w:rsidP="00327C44">
            <w:pPr>
              <w:pStyle w:val="Achievement"/>
              <w:numPr>
                <w:ilvl w:val="0"/>
                <w:numId w:val="0"/>
              </w:numPr>
              <w:ind w:left="245"/>
            </w:pPr>
          </w:p>
          <w:p w14:paraId="00B4ED7F" w14:textId="31F4C8BC" w:rsidR="00941AB6" w:rsidRPr="004B5CAA" w:rsidRDefault="00941AB6" w:rsidP="00941AB6">
            <w:pPr>
              <w:pStyle w:val="CompanyNameOn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2012 – 2014                      </w:t>
            </w:r>
            <w:r w:rsidR="004E554F">
              <w:rPr>
                <w:rFonts w:ascii="Arial" w:hAnsi="Arial" w:cs="Arial"/>
              </w:rPr>
              <w:t xml:space="preserve">          </w:t>
            </w:r>
            <w:r>
              <w:rPr>
                <w:rFonts w:ascii="Arial" w:hAnsi="Arial" w:cs="Arial"/>
              </w:rPr>
              <w:t xml:space="preserve">   </w:t>
            </w:r>
            <w:r w:rsidR="001971B9">
              <w:rPr>
                <w:rFonts w:ascii="Arial" w:hAnsi="Arial" w:cs="Arial"/>
              </w:rPr>
              <w:t xml:space="preserve">    </w:t>
            </w:r>
            <w:r w:rsidRPr="00131A3F">
              <w:rPr>
                <w:rFonts w:ascii="Arial" w:hAnsi="Arial" w:cs="Arial"/>
                <w:b/>
                <w:sz w:val="28"/>
                <w:szCs w:val="22"/>
              </w:rPr>
              <w:t>Monavie</w:t>
            </w:r>
            <w:r w:rsidRPr="00131A3F">
              <w:rPr>
                <w:rFonts w:ascii="Arial" w:hAnsi="Arial" w:cs="Arial"/>
                <w:sz w:val="22"/>
              </w:rPr>
              <w:t xml:space="preserve"> </w:t>
            </w:r>
            <w:r w:rsidRPr="004B5CAA">
              <w:rPr>
                <w:rFonts w:ascii="Arial" w:hAnsi="Arial" w:cs="Arial"/>
              </w:rPr>
              <w:t xml:space="preserve">                      </w:t>
            </w:r>
            <w:r>
              <w:rPr>
                <w:rFonts w:ascii="Arial" w:hAnsi="Arial" w:cs="Arial"/>
              </w:rPr>
              <w:t xml:space="preserve">    </w:t>
            </w:r>
            <w:r w:rsidR="00BE20AB">
              <w:rPr>
                <w:rFonts w:ascii="Arial" w:hAnsi="Arial" w:cs="Arial"/>
              </w:rPr>
              <w:t xml:space="preserve">                 </w:t>
            </w:r>
            <w:r>
              <w:rPr>
                <w:rFonts w:ascii="Arial" w:hAnsi="Arial" w:cs="Arial"/>
              </w:rPr>
              <w:t>South Jordan</w:t>
            </w:r>
            <w:r w:rsidRPr="004B5CAA">
              <w:rPr>
                <w:rFonts w:ascii="Arial" w:hAnsi="Arial" w:cs="Arial"/>
              </w:rPr>
              <w:t>, UT</w:t>
            </w:r>
          </w:p>
          <w:p w14:paraId="3807C94D" w14:textId="77777777" w:rsidR="00941AB6" w:rsidRPr="00736D48" w:rsidRDefault="00941AB6" w:rsidP="00941AB6">
            <w:pPr>
              <w:pStyle w:val="JobTitle"/>
              <w:rPr>
                <w:rFonts w:cs="Arial"/>
                <w:sz w:val="22"/>
                <w:szCs w:val="22"/>
              </w:rPr>
            </w:pPr>
          </w:p>
          <w:p w14:paraId="1DC2503D" w14:textId="7E9FF93E" w:rsidR="00941AB6" w:rsidRPr="00FC1B61" w:rsidRDefault="001971B9" w:rsidP="00941AB6">
            <w:pPr>
              <w:pStyle w:val="JobTitle"/>
              <w:rPr>
                <w:rFonts w:cs="Arial"/>
              </w:rPr>
            </w:pPr>
            <w:r w:rsidRPr="00FC1B61">
              <w:rPr>
                <w:rFonts w:cs="Arial"/>
              </w:rPr>
              <w:t xml:space="preserve">Test Automation Director </w:t>
            </w:r>
            <w:r w:rsidR="00941AB6" w:rsidRPr="00FC1B61">
              <w:rPr>
                <w:rFonts w:cs="Arial"/>
              </w:rPr>
              <w:t xml:space="preserve">/ Senior Software Development Engineer in Test </w:t>
            </w:r>
          </w:p>
          <w:p w14:paraId="428CFB1E" w14:textId="341097EB" w:rsidR="00941AB6" w:rsidRPr="003E5E4B" w:rsidRDefault="00941AB6" w:rsidP="00327C44">
            <w:pPr>
              <w:pStyle w:val="Achievement"/>
            </w:pPr>
            <w:r w:rsidRPr="003E5E4B">
              <w:t xml:space="preserve">Designed and implemented new automation framework </w:t>
            </w:r>
            <w:r w:rsidR="001971B9">
              <w:t xml:space="preserve">companywide solution </w:t>
            </w:r>
            <w:r w:rsidRPr="003E5E4B">
              <w:t xml:space="preserve">from </w:t>
            </w:r>
            <w:r w:rsidR="00BE20AB">
              <w:t xml:space="preserve">the </w:t>
            </w:r>
            <w:r w:rsidRPr="003E5E4B">
              <w:t xml:space="preserve">ground up using </w:t>
            </w:r>
            <w:r w:rsidRPr="003E5E4B">
              <w:rPr>
                <w:b/>
              </w:rPr>
              <w:t>Selenium</w:t>
            </w:r>
            <w:r w:rsidRPr="003E5E4B">
              <w:t xml:space="preserve"> and </w:t>
            </w:r>
            <w:r w:rsidRPr="003E5E4B">
              <w:rPr>
                <w:b/>
              </w:rPr>
              <w:t>C#</w:t>
            </w:r>
            <w:r w:rsidRPr="003E5E4B">
              <w:t xml:space="preserve"> to test company websites (internal and customer facing)</w:t>
            </w:r>
            <w:r w:rsidR="00FC1B61">
              <w:t>.</w:t>
            </w:r>
            <w:r w:rsidRPr="003E5E4B">
              <w:t xml:space="preserve"> </w:t>
            </w:r>
          </w:p>
          <w:p w14:paraId="128F27C9" w14:textId="77777777" w:rsidR="00E13B2F" w:rsidRDefault="00941AB6" w:rsidP="00327C44">
            <w:pPr>
              <w:pStyle w:val="Achievement"/>
            </w:pPr>
            <w:r w:rsidRPr="003E5E4B">
              <w:lastRenderedPageBreak/>
              <w:t>Managed Automation team ensuring timely automation runs and code coverage</w:t>
            </w:r>
            <w:r w:rsidR="00E13B2F">
              <w:t>.</w:t>
            </w:r>
          </w:p>
          <w:p w14:paraId="358A8843" w14:textId="0D1CAC64" w:rsidR="00941AB6" w:rsidRPr="003E5E4B" w:rsidRDefault="00E13B2F" w:rsidP="00327C44">
            <w:pPr>
              <w:pStyle w:val="Achievement"/>
            </w:pPr>
            <w:r>
              <w:t xml:space="preserve">Routinely met with </w:t>
            </w:r>
            <w:r w:rsidR="00941AB6" w:rsidRPr="003E5E4B">
              <w:t>Software Development and Quality Assurance mana</w:t>
            </w:r>
            <w:r>
              <w:t>gement</w:t>
            </w:r>
            <w:r w:rsidR="00941AB6" w:rsidRPr="003E5E4B">
              <w:t>.</w:t>
            </w:r>
          </w:p>
          <w:p w14:paraId="1E9A4E6E" w14:textId="7E941777" w:rsidR="00941AB6" w:rsidRPr="003E5E4B" w:rsidRDefault="00E13B2F" w:rsidP="00327C44">
            <w:pPr>
              <w:pStyle w:val="Achievement"/>
            </w:pPr>
            <w:r>
              <w:t>Implemented</w:t>
            </w:r>
            <w:r w:rsidR="00941AB6" w:rsidRPr="003E5E4B">
              <w:t xml:space="preserve"> internal Web</w:t>
            </w:r>
            <w:r>
              <w:t xml:space="preserve">site </w:t>
            </w:r>
            <w:r w:rsidR="00941AB6" w:rsidRPr="003E5E4B">
              <w:t xml:space="preserve">which allowed IT personnel to </w:t>
            </w:r>
            <w:r>
              <w:t>trigger</w:t>
            </w:r>
            <w:r w:rsidR="00941AB6" w:rsidRPr="003E5E4B">
              <w:t xml:space="preserve"> test runs and view run results</w:t>
            </w:r>
            <w:r w:rsidR="00FC1B61">
              <w:t>.</w:t>
            </w:r>
          </w:p>
          <w:p w14:paraId="20BF8E81" w14:textId="1DB6D257" w:rsidR="00941AB6" w:rsidRPr="003E5E4B" w:rsidRDefault="00941AB6" w:rsidP="00327C44">
            <w:pPr>
              <w:pStyle w:val="Achievement"/>
            </w:pPr>
            <w:r w:rsidRPr="003E5E4B">
              <w:t>Performed Performance and Load Testing using Microsoft Visual Studio</w:t>
            </w:r>
            <w:r w:rsidR="00FC1B61">
              <w:t>.</w:t>
            </w:r>
          </w:p>
          <w:p w14:paraId="6FCABBB5" w14:textId="0CBD7A78" w:rsidR="00941AB6" w:rsidRPr="003E5E4B" w:rsidRDefault="00941AB6" w:rsidP="00327C44">
            <w:pPr>
              <w:pStyle w:val="Achievement"/>
            </w:pPr>
            <w:r w:rsidRPr="003E5E4B">
              <w:t xml:space="preserve">Wrote </w:t>
            </w:r>
            <w:r w:rsidRPr="003E5E4B">
              <w:rPr>
                <w:b/>
              </w:rPr>
              <w:t>SQL</w:t>
            </w:r>
            <w:r w:rsidRPr="003E5E4B">
              <w:t xml:space="preserve"> </w:t>
            </w:r>
            <w:r w:rsidR="006313CC" w:rsidRPr="003E5E4B">
              <w:t xml:space="preserve">queries </w:t>
            </w:r>
            <w:r w:rsidRPr="003E5E4B">
              <w:t xml:space="preserve">to check for correct </w:t>
            </w:r>
            <w:r w:rsidR="006313CC" w:rsidRPr="003E5E4B">
              <w:t>value and state of data</w:t>
            </w:r>
            <w:r w:rsidRPr="003E5E4B">
              <w:t xml:space="preserve"> after database transactions</w:t>
            </w:r>
            <w:r w:rsidR="006313CC" w:rsidRPr="003E5E4B">
              <w:t>,</w:t>
            </w:r>
            <w:r w:rsidRPr="003E5E4B">
              <w:t xml:space="preserve"> as part of the Web Automation Tests</w:t>
            </w:r>
            <w:r w:rsidR="00FC1B61">
              <w:t>.</w:t>
            </w:r>
          </w:p>
          <w:p w14:paraId="73661AC8" w14:textId="77777777" w:rsidR="00941AB6" w:rsidRDefault="00941AB6" w:rsidP="00941AB6">
            <w:pPr>
              <w:pStyle w:val="CompanyNameOne"/>
              <w:rPr>
                <w:rFonts w:ascii="Arial" w:hAnsi="Arial" w:cs="Arial"/>
              </w:rPr>
            </w:pPr>
          </w:p>
          <w:p w14:paraId="2F1E5D5F" w14:textId="59EE157D" w:rsidR="00941AB6" w:rsidRPr="004B5CAA" w:rsidRDefault="00941AB6" w:rsidP="00941AB6">
            <w:pPr>
              <w:pStyle w:val="CompanyNameOn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2012                              </w:t>
            </w:r>
            <w:r w:rsidR="004E554F">
              <w:rPr>
                <w:rFonts w:ascii="Arial" w:hAnsi="Arial" w:cs="Arial"/>
              </w:rPr>
              <w:t xml:space="preserve">          </w:t>
            </w:r>
            <w:r>
              <w:rPr>
                <w:rFonts w:ascii="Arial" w:hAnsi="Arial" w:cs="Arial"/>
              </w:rPr>
              <w:t xml:space="preserve">   </w:t>
            </w:r>
            <w:r w:rsidRPr="002F723C">
              <w:rPr>
                <w:rFonts w:ascii="Arial" w:hAnsi="Arial" w:cs="Arial"/>
                <w:b/>
                <w:sz w:val="28"/>
                <w:szCs w:val="28"/>
              </w:rPr>
              <w:t>Solution Stream</w:t>
            </w:r>
            <w:r w:rsidRPr="004B5CAA">
              <w:rPr>
                <w:rFonts w:ascii="Arial" w:hAnsi="Arial" w:cs="Arial"/>
              </w:rPr>
              <w:t xml:space="preserve">               </w:t>
            </w:r>
            <w:r w:rsidR="004E554F">
              <w:rPr>
                <w:rFonts w:ascii="Arial" w:hAnsi="Arial" w:cs="Arial"/>
              </w:rPr>
              <w:t xml:space="preserve">  </w:t>
            </w:r>
            <w:r w:rsidRPr="004B5CAA">
              <w:rPr>
                <w:rFonts w:ascii="Arial" w:hAnsi="Arial" w:cs="Arial"/>
              </w:rPr>
              <w:t xml:space="preserve">        </w:t>
            </w:r>
            <w:r>
              <w:rPr>
                <w:rFonts w:ascii="Arial" w:hAnsi="Arial" w:cs="Arial"/>
              </w:rPr>
              <w:t xml:space="preserve">   </w:t>
            </w:r>
            <w:r w:rsidR="004E554F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   </w:t>
            </w:r>
            <w:r w:rsidR="001971B9">
              <w:rPr>
                <w:rFonts w:ascii="Arial" w:hAnsi="Arial" w:cs="Arial"/>
              </w:rPr>
              <w:t xml:space="preserve">    </w:t>
            </w:r>
            <w:r>
              <w:rPr>
                <w:rFonts w:ascii="Arial" w:hAnsi="Arial" w:cs="Arial"/>
              </w:rPr>
              <w:t xml:space="preserve"> Lehi</w:t>
            </w:r>
            <w:r w:rsidRPr="004B5CAA">
              <w:rPr>
                <w:rFonts w:ascii="Arial" w:hAnsi="Arial" w:cs="Arial"/>
              </w:rPr>
              <w:t>, UT</w:t>
            </w:r>
          </w:p>
          <w:p w14:paraId="3AF0E2F3" w14:textId="77777777" w:rsidR="00941AB6" w:rsidRDefault="00941AB6" w:rsidP="00941AB6">
            <w:pPr>
              <w:pStyle w:val="JobTitle"/>
              <w:rPr>
                <w:rFonts w:cs="Arial"/>
              </w:rPr>
            </w:pPr>
          </w:p>
          <w:p w14:paraId="463F4B29" w14:textId="0A0F5010" w:rsidR="00941AB6" w:rsidRPr="001971B9" w:rsidRDefault="00941AB6" w:rsidP="00327C44">
            <w:pPr>
              <w:pStyle w:val="Achievement"/>
              <w:numPr>
                <w:ilvl w:val="0"/>
                <w:numId w:val="0"/>
              </w:numPr>
              <w:ind w:left="245"/>
              <w:rPr>
                <w:b/>
                <w:bCs w:val="0"/>
                <w:sz w:val="22"/>
                <w:szCs w:val="22"/>
              </w:rPr>
            </w:pPr>
            <w:r w:rsidRPr="001971B9">
              <w:rPr>
                <w:b/>
                <w:bCs w:val="0"/>
                <w:sz w:val="22"/>
                <w:szCs w:val="22"/>
              </w:rPr>
              <w:t>Software Developer Engineer in Test / Sr. QA Engineer</w:t>
            </w:r>
          </w:p>
          <w:p w14:paraId="0533374B" w14:textId="0F142D39" w:rsidR="00941AB6" w:rsidRPr="003E5E4B" w:rsidRDefault="00BE20AB" w:rsidP="00327C44">
            <w:pPr>
              <w:pStyle w:val="Achievement"/>
            </w:pPr>
            <w:r>
              <w:t>Ran, updated, and maintained</w:t>
            </w:r>
            <w:r w:rsidR="00941AB6" w:rsidRPr="003E5E4B">
              <w:t xml:space="preserve"> existing automation framework in </w:t>
            </w:r>
            <w:r w:rsidR="00941AB6" w:rsidRPr="003E5E4B">
              <w:rPr>
                <w:b/>
              </w:rPr>
              <w:t>Java</w:t>
            </w:r>
            <w:r w:rsidR="00941AB6" w:rsidRPr="003E5E4B">
              <w:t xml:space="preserve"> and </w:t>
            </w:r>
            <w:r w:rsidR="00941AB6" w:rsidRPr="003E5E4B">
              <w:rPr>
                <w:b/>
              </w:rPr>
              <w:t xml:space="preserve">Selenium </w:t>
            </w:r>
            <w:r w:rsidR="00941AB6" w:rsidRPr="003E5E4B">
              <w:t xml:space="preserve">using the </w:t>
            </w:r>
            <w:r w:rsidR="00941AB6" w:rsidRPr="003E5E4B">
              <w:rPr>
                <w:b/>
              </w:rPr>
              <w:t>Eclipse IDE</w:t>
            </w:r>
            <w:r w:rsidR="00FC1B61">
              <w:rPr>
                <w:b/>
              </w:rPr>
              <w:t>.</w:t>
            </w:r>
          </w:p>
          <w:p w14:paraId="18DCF218" w14:textId="27D8177A" w:rsidR="00941AB6" w:rsidRPr="003E5E4B" w:rsidRDefault="00941AB6" w:rsidP="00327C44">
            <w:pPr>
              <w:pStyle w:val="Achievement"/>
            </w:pPr>
            <w:r w:rsidRPr="003E5E4B">
              <w:t>Authored IEEE Standard Test Plans for new clients</w:t>
            </w:r>
            <w:r w:rsidR="00FC1B61">
              <w:t>.</w:t>
            </w:r>
          </w:p>
          <w:p w14:paraId="6F403EE2" w14:textId="447A314F" w:rsidR="00941AB6" w:rsidRPr="003E5E4B" w:rsidRDefault="00941AB6" w:rsidP="00327C44">
            <w:pPr>
              <w:pStyle w:val="Achievement"/>
            </w:pPr>
            <w:r w:rsidRPr="003E5E4B">
              <w:t>Performed manual tests on web</w:t>
            </w:r>
            <w:r w:rsidR="00FC1B61">
              <w:t>-</w:t>
            </w:r>
            <w:r w:rsidRPr="003E5E4B">
              <w:t xml:space="preserve">based UI for multiple </w:t>
            </w:r>
            <w:r w:rsidR="00FC1B61" w:rsidRPr="003E5E4B">
              <w:t>clients.</w:t>
            </w:r>
          </w:p>
          <w:p w14:paraId="70A93CB0" w14:textId="1439B2B6" w:rsidR="00F64976" w:rsidRPr="003E5E4B" w:rsidRDefault="00016FE8" w:rsidP="00327C44">
            <w:pPr>
              <w:pStyle w:val="Achievement"/>
            </w:pPr>
            <w:r w:rsidRPr="003E5E4B">
              <w:t xml:space="preserve">Implemented new </w:t>
            </w:r>
            <w:r w:rsidR="00941AB6" w:rsidRPr="003E5E4B">
              <w:t xml:space="preserve">Load testing </w:t>
            </w:r>
            <w:r w:rsidRPr="003E5E4B">
              <w:t xml:space="preserve">using </w:t>
            </w:r>
            <w:r w:rsidR="00FC1B61" w:rsidRPr="003E5E4B">
              <w:rPr>
                <w:b/>
              </w:rPr>
              <w:t>JMeter.</w:t>
            </w:r>
            <w:r w:rsidR="00941AB6" w:rsidRPr="003E5E4B">
              <w:t xml:space="preserve"> </w:t>
            </w:r>
          </w:p>
          <w:p w14:paraId="7A82050B" w14:textId="77777777" w:rsidR="00941AB6" w:rsidRPr="00941AB6" w:rsidRDefault="00941AB6" w:rsidP="00941AB6"/>
          <w:p w14:paraId="278A14D7" w14:textId="1D400130" w:rsidR="007C08F3" w:rsidRPr="004B5CAA" w:rsidRDefault="00B83FDE" w:rsidP="00070DBF">
            <w:pPr>
              <w:pStyle w:val="CompanyNameOn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2003</w:t>
            </w:r>
            <w:r w:rsidR="00941AB6">
              <w:rPr>
                <w:rFonts w:ascii="Arial" w:hAnsi="Arial" w:cs="Arial"/>
              </w:rPr>
              <w:t xml:space="preserve"> – 2012</w:t>
            </w:r>
            <w:r w:rsidR="007C08F3" w:rsidRPr="004B5CAA">
              <w:rPr>
                <w:rFonts w:ascii="Arial" w:hAnsi="Arial" w:cs="Arial"/>
              </w:rPr>
              <w:t xml:space="preserve">           </w:t>
            </w:r>
            <w:r w:rsidR="00F1066E">
              <w:rPr>
                <w:rFonts w:ascii="Arial" w:hAnsi="Arial" w:cs="Arial"/>
              </w:rPr>
              <w:t xml:space="preserve">      </w:t>
            </w:r>
            <w:r w:rsidR="004E554F">
              <w:rPr>
                <w:rFonts w:ascii="Arial" w:hAnsi="Arial" w:cs="Arial"/>
              </w:rPr>
              <w:t xml:space="preserve">          </w:t>
            </w:r>
            <w:r w:rsidR="00F1066E">
              <w:rPr>
                <w:rFonts w:ascii="Arial" w:hAnsi="Arial" w:cs="Arial"/>
              </w:rPr>
              <w:t xml:space="preserve">   </w:t>
            </w:r>
            <w:r w:rsidR="007C08F3" w:rsidRPr="00FC1B61">
              <w:rPr>
                <w:rFonts w:ascii="Arial" w:hAnsi="Arial" w:cs="Arial"/>
                <w:b/>
                <w:bCs/>
                <w:sz w:val="28"/>
                <w:szCs w:val="28"/>
              </w:rPr>
              <w:t>Symantec</w:t>
            </w:r>
            <w:r w:rsidR="00736D48" w:rsidRPr="00FC1B61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="004B5CAA" w:rsidRPr="00FC1B61">
              <w:rPr>
                <w:rFonts w:ascii="Arial" w:hAnsi="Arial" w:cs="Arial"/>
                <w:b/>
                <w:bCs/>
                <w:sz w:val="28"/>
                <w:szCs w:val="28"/>
              </w:rPr>
              <w:t>/</w:t>
            </w:r>
            <w:r w:rsidR="00736D48" w:rsidRPr="00FC1B61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="004B5CAA" w:rsidRPr="00FC1B61">
              <w:rPr>
                <w:rFonts w:ascii="Arial" w:hAnsi="Arial" w:cs="Arial"/>
                <w:b/>
                <w:bCs/>
                <w:sz w:val="28"/>
                <w:szCs w:val="28"/>
              </w:rPr>
              <w:t>Altiris</w:t>
            </w:r>
            <w:r w:rsidR="007C08F3" w:rsidRPr="000E469B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 w:rsidR="007C08F3" w:rsidRPr="00736D48">
              <w:rPr>
                <w:rFonts w:ascii="Arial" w:hAnsi="Arial" w:cs="Arial"/>
                <w:sz w:val="24"/>
              </w:rPr>
              <w:t xml:space="preserve"> </w:t>
            </w:r>
            <w:r w:rsidR="000E469B">
              <w:rPr>
                <w:rFonts w:ascii="Arial" w:hAnsi="Arial" w:cs="Arial"/>
                <w:sz w:val="22"/>
              </w:rPr>
              <w:t xml:space="preserve">             </w:t>
            </w:r>
            <w:r w:rsidR="00085D0F">
              <w:rPr>
                <w:rFonts w:ascii="Arial" w:hAnsi="Arial" w:cs="Arial"/>
                <w:sz w:val="22"/>
              </w:rPr>
              <w:t xml:space="preserve">  </w:t>
            </w:r>
            <w:r w:rsidR="004E554F">
              <w:rPr>
                <w:rFonts w:ascii="Arial" w:hAnsi="Arial" w:cs="Arial"/>
                <w:sz w:val="22"/>
              </w:rPr>
              <w:t xml:space="preserve">  </w:t>
            </w:r>
            <w:r w:rsidR="00085D0F">
              <w:rPr>
                <w:rFonts w:ascii="Arial" w:hAnsi="Arial" w:cs="Arial"/>
                <w:sz w:val="22"/>
              </w:rPr>
              <w:t xml:space="preserve"> </w:t>
            </w:r>
            <w:r w:rsidR="000E469B">
              <w:rPr>
                <w:rFonts w:ascii="Arial" w:hAnsi="Arial" w:cs="Arial"/>
                <w:sz w:val="22"/>
              </w:rPr>
              <w:t xml:space="preserve">    </w:t>
            </w:r>
            <w:r w:rsidR="00BE20AB">
              <w:rPr>
                <w:rFonts w:ascii="Arial" w:hAnsi="Arial" w:cs="Arial"/>
                <w:sz w:val="22"/>
              </w:rPr>
              <w:t xml:space="preserve">   </w:t>
            </w:r>
            <w:r w:rsidR="004B5CAA">
              <w:rPr>
                <w:rFonts w:ascii="Arial" w:hAnsi="Arial" w:cs="Arial"/>
                <w:sz w:val="22"/>
              </w:rPr>
              <w:t xml:space="preserve"> </w:t>
            </w:r>
            <w:r w:rsidR="00FB1BB4" w:rsidRPr="004B5CAA">
              <w:rPr>
                <w:rFonts w:ascii="Arial" w:hAnsi="Arial" w:cs="Arial"/>
              </w:rPr>
              <w:t>Lindo</w:t>
            </w:r>
            <w:r w:rsidR="008C32BA" w:rsidRPr="004B5CAA">
              <w:rPr>
                <w:rFonts w:ascii="Arial" w:hAnsi="Arial" w:cs="Arial"/>
              </w:rPr>
              <w:t>n</w:t>
            </w:r>
            <w:r w:rsidR="007C08F3" w:rsidRPr="004B5CAA">
              <w:rPr>
                <w:rFonts w:ascii="Arial" w:hAnsi="Arial" w:cs="Arial"/>
              </w:rPr>
              <w:t>, UT</w:t>
            </w:r>
          </w:p>
          <w:p w14:paraId="774E3AF8" w14:textId="77777777" w:rsidR="004B5CAA" w:rsidRDefault="004B5CAA" w:rsidP="00DB252E">
            <w:pPr>
              <w:rPr>
                <w:rFonts w:ascii="Arial" w:hAnsi="Arial" w:cs="Arial"/>
                <w:b/>
                <w:noProof/>
              </w:rPr>
            </w:pPr>
          </w:p>
          <w:p w14:paraId="0F392526" w14:textId="2D5E5C99" w:rsidR="00DB252E" w:rsidRPr="003E5E4B" w:rsidRDefault="00D97999" w:rsidP="00DB252E">
            <w:pPr>
              <w:rPr>
                <w:rFonts w:ascii="Arial" w:hAnsi="Arial" w:cs="Arial"/>
                <w:b/>
                <w:noProof/>
              </w:rPr>
            </w:pPr>
            <w:r w:rsidRPr="003E5E4B">
              <w:rPr>
                <w:rFonts w:ascii="Arial" w:hAnsi="Arial" w:cs="Arial"/>
                <w:b/>
                <w:noProof/>
              </w:rPr>
              <w:t>Software Developer Engineer in Test</w:t>
            </w:r>
            <w:r w:rsidR="005D0BDB" w:rsidRPr="003E5E4B">
              <w:rPr>
                <w:rFonts w:ascii="Arial" w:hAnsi="Arial" w:cs="Arial"/>
                <w:b/>
                <w:noProof/>
              </w:rPr>
              <w:t xml:space="preserve">, </w:t>
            </w:r>
            <w:r w:rsidR="00464A33" w:rsidRPr="003E5E4B">
              <w:rPr>
                <w:rFonts w:ascii="Arial" w:hAnsi="Arial" w:cs="Arial"/>
                <w:b/>
                <w:noProof/>
              </w:rPr>
              <w:t xml:space="preserve">Sr. </w:t>
            </w:r>
            <w:r w:rsidR="00DB252E" w:rsidRPr="003E5E4B">
              <w:rPr>
                <w:rFonts w:ascii="Arial" w:hAnsi="Arial" w:cs="Arial"/>
                <w:b/>
                <w:noProof/>
              </w:rPr>
              <w:t>SQA Engineer</w:t>
            </w:r>
            <w:r w:rsidR="00E4367B" w:rsidRPr="003E5E4B">
              <w:rPr>
                <w:rFonts w:ascii="Arial" w:hAnsi="Arial" w:cs="Arial"/>
                <w:b/>
                <w:noProof/>
              </w:rPr>
              <w:t>, Team Lead</w:t>
            </w:r>
          </w:p>
          <w:p w14:paraId="1E52C965" w14:textId="77777777" w:rsidR="00F80951" w:rsidRPr="004B5CAA" w:rsidRDefault="00F80951" w:rsidP="00DB252E">
            <w:pPr>
              <w:rPr>
                <w:rFonts w:ascii="Arial" w:hAnsi="Arial" w:cs="Arial"/>
                <w:b/>
                <w:noProof/>
              </w:rPr>
            </w:pPr>
          </w:p>
          <w:p w14:paraId="6904F012" w14:textId="77777777" w:rsidR="00742795" w:rsidRPr="003E5E4B" w:rsidRDefault="00742795" w:rsidP="00327C44">
            <w:pPr>
              <w:pStyle w:val="Achievement"/>
            </w:pPr>
            <w:r w:rsidRPr="003E5E4B">
              <w:t>Distinguished top performer for the SPC QA team through the Symantec Top Talent program.</w:t>
            </w:r>
          </w:p>
          <w:p w14:paraId="7D7ACE35" w14:textId="77777777" w:rsidR="00742795" w:rsidRPr="003E5E4B" w:rsidRDefault="009A27C5" w:rsidP="00327C44">
            <w:pPr>
              <w:pStyle w:val="Achievement"/>
            </w:pPr>
            <w:r w:rsidRPr="003E5E4B">
              <w:t>Highest bug count</w:t>
            </w:r>
            <w:r w:rsidR="00F80951" w:rsidRPr="003E5E4B">
              <w:t xml:space="preserve"> (bugs entered that required a fix)</w:t>
            </w:r>
            <w:r w:rsidR="00742795" w:rsidRPr="003E5E4B">
              <w:t xml:space="preserve"> of any QA</w:t>
            </w:r>
            <w:r w:rsidR="00702910" w:rsidRPr="003E5E4B">
              <w:t xml:space="preserve"> Engineer</w:t>
            </w:r>
            <w:r w:rsidR="00742795" w:rsidRPr="003E5E4B">
              <w:t xml:space="preserve"> on the SPC project</w:t>
            </w:r>
            <w:r w:rsidRPr="003E5E4B">
              <w:t xml:space="preserve"> each year running</w:t>
            </w:r>
            <w:r w:rsidR="00742795" w:rsidRPr="003E5E4B">
              <w:t>.</w:t>
            </w:r>
          </w:p>
          <w:p w14:paraId="6B45C821" w14:textId="43F52A2D" w:rsidR="00A54D99" w:rsidRPr="003E5E4B" w:rsidRDefault="00FD3BF5" w:rsidP="00327C44">
            <w:pPr>
              <w:pStyle w:val="Achievement"/>
            </w:pPr>
            <w:r w:rsidRPr="003E5E4B">
              <w:t xml:space="preserve">Sr. </w:t>
            </w:r>
            <w:r w:rsidR="004B5CAA" w:rsidRPr="003E5E4B">
              <w:t xml:space="preserve">QA Engineer </w:t>
            </w:r>
            <w:r w:rsidRPr="003E5E4B">
              <w:t xml:space="preserve">and QA Lead </w:t>
            </w:r>
            <w:r w:rsidR="006315F0" w:rsidRPr="003E5E4B">
              <w:t xml:space="preserve">for </w:t>
            </w:r>
            <w:r w:rsidR="004B5CAA" w:rsidRPr="003E5E4B">
              <w:t xml:space="preserve">the products: </w:t>
            </w:r>
            <w:r w:rsidR="00E4367B" w:rsidRPr="003E5E4B">
              <w:t>S</w:t>
            </w:r>
            <w:r w:rsidR="004B5CAA" w:rsidRPr="003E5E4B">
              <w:t xml:space="preserve">ymantec </w:t>
            </w:r>
            <w:r w:rsidR="00E4367B" w:rsidRPr="003E5E4B">
              <w:t>P</w:t>
            </w:r>
            <w:r w:rsidR="004B5CAA" w:rsidRPr="003E5E4B">
              <w:t xml:space="preserve">rotection </w:t>
            </w:r>
            <w:r w:rsidR="00E4367B" w:rsidRPr="003E5E4B">
              <w:t>C</w:t>
            </w:r>
            <w:r w:rsidR="004B5CAA" w:rsidRPr="003E5E4B">
              <w:t>enter</w:t>
            </w:r>
            <w:r w:rsidR="00E4367B" w:rsidRPr="003E5E4B">
              <w:t xml:space="preserve">, </w:t>
            </w:r>
            <w:r w:rsidR="00A54D99" w:rsidRPr="003E5E4B">
              <w:t xml:space="preserve">Altiris </w:t>
            </w:r>
            <w:r w:rsidR="00E4367B" w:rsidRPr="003E5E4B">
              <w:t xml:space="preserve">WebControls, </w:t>
            </w:r>
            <w:r w:rsidR="004B5CAA" w:rsidRPr="003E5E4B">
              <w:t>Altiris</w:t>
            </w:r>
            <w:r w:rsidR="00383B5E" w:rsidRPr="003E5E4B">
              <w:t xml:space="preserve"> SDK, </w:t>
            </w:r>
            <w:r w:rsidR="00C134A7" w:rsidRPr="003E5E4B">
              <w:t xml:space="preserve">Altiris </w:t>
            </w:r>
            <w:r w:rsidR="00E4367B" w:rsidRPr="003E5E4B">
              <w:t>Administrator SDK</w:t>
            </w:r>
            <w:r w:rsidR="00703872" w:rsidRPr="003E5E4B">
              <w:t xml:space="preserve">. </w:t>
            </w:r>
          </w:p>
          <w:p w14:paraId="6F1B8402" w14:textId="17349A68" w:rsidR="007C08F3" w:rsidRPr="003E5E4B" w:rsidRDefault="00F80951" w:rsidP="00327C44">
            <w:pPr>
              <w:pStyle w:val="Achievement"/>
            </w:pPr>
            <w:r w:rsidRPr="003E5E4B">
              <w:t>Lead</w:t>
            </w:r>
            <w:r w:rsidR="00A54D99" w:rsidRPr="003E5E4B">
              <w:t xml:space="preserve"> QA </w:t>
            </w:r>
            <w:r w:rsidRPr="003E5E4B">
              <w:t>Engineer for</w:t>
            </w:r>
            <w:r w:rsidR="00A54D99" w:rsidRPr="003E5E4B">
              <w:t xml:space="preserve"> several product release cycles</w:t>
            </w:r>
            <w:r w:rsidR="003714FD" w:rsidRPr="003E5E4B">
              <w:t>, handling ALM operations</w:t>
            </w:r>
            <w:r w:rsidR="00A54D99" w:rsidRPr="003E5E4B">
              <w:t xml:space="preserve">, beginning to end, for larger and smaller products. </w:t>
            </w:r>
          </w:p>
          <w:p w14:paraId="0DA441D5" w14:textId="08720FFB" w:rsidR="00A54D99" w:rsidRPr="003E5E4B" w:rsidRDefault="00A54D99" w:rsidP="00327C44">
            <w:pPr>
              <w:pStyle w:val="Achievement"/>
            </w:pPr>
            <w:r w:rsidRPr="003E5E4B">
              <w:t xml:space="preserve">Tested </w:t>
            </w:r>
            <w:r w:rsidR="00254270">
              <w:t xml:space="preserve">public product </w:t>
            </w:r>
            <w:r w:rsidR="00085D0F">
              <w:t>APIs</w:t>
            </w:r>
            <w:r w:rsidR="00184199" w:rsidRPr="003E5E4B">
              <w:t xml:space="preserve"> in </w:t>
            </w:r>
            <w:r w:rsidR="00184199" w:rsidRPr="003E5E4B">
              <w:rPr>
                <w:b/>
              </w:rPr>
              <w:t>C#</w:t>
            </w:r>
            <w:r w:rsidR="00254270">
              <w:rPr>
                <w:b/>
              </w:rPr>
              <w:t>.</w:t>
            </w:r>
          </w:p>
          <w:p w14:paraId="717E3AA7" w14:textId="1ADBB61A" w:rsidR="004B5CAA" w:rsidRPr="003E5E4B" w:rsidRDefault="00184199" w:rsidP="00327C44">
            <w:pPr>
              <w:pStyle w:val="Achievement"/>
            </w:pPr>
            <w:r w:rsidRPr="003E5E4B">
              <w:t xml:space="preserve">Tested APIs directly (programmatically) using </w:t>
            </w:r>
            <w:r w:rsidRPr="003E5E4B">
              <w:rPr>
                <w:b/>
              </w:rPr>
              <w:t>C#, ASP.NET</w:t>
            </w:r>
            <w:r w:rsidRPr="003E5E4B">
              <w:t xml:space="preserve">, </w:t>
            </w:r>
            <w:r w:rsidRPr="003E5E4B">
              <w:rPr>
                <w:b/>
              </w:rPr>
              <w:t>Jscript</w:t>
            </w:r>
            <w:r w:rsidRPr="003E5E4B">
              <w:t xml:space="preserve">, </w:t>
            </w:r>
            <w:r w:rsidRPr="003E5E4B">
              <w:rPr>
                <w:b/>
              </w:rPr>
              <w:t>JavaScript</w:t>
            </w:r>
            <w:r w:rsidRPr="003E5E4B">
              <w:t xml:space="preserve">, and </w:t>
            </w:r>
            <w:r w:rsidR="00452253" w:rsidRPr="003E5E4B">
              <w:rPr>
                <w:b/>
              </w:rPr>
              <w:t>PowerShell</w:t>
            </w:r>
            <w:r w:rsidR="00452253" w:rsidRPr="003E5E4B">
              <w:t xml:space="preserve"> and </w:t>
            </w:r>
            <w:r w:rsidRPr="003E5E4B">
              <w:t>command line scripts.</w:t>
            </w:r>
          </w:p>
          <w:p w14:paraId="5E89B845" w14:textId="01C7D3A2" w:rsidR="006313CC" w:rsidRPr="003E5E4B" w:rsidRDefault="006313CC" w:rsidP="00327C44">
            <w:pPr>
              <w:pStyle w:val="Achievement"/>
            </w:pPr>
            <w:r w:rsidRPr="003E5E4B">
              <w:t xml:space="preserve">Queried </w:t>
            </w:r>
            <w:r w:rsidRPr="003E5E4B">
              <w:rPr>
                <w:b/>
              </w:rPr>
              <w:t>SQL</w:t>
            </w:r>
            <w:r w:rsidRPr="003E5E4B">
              <w:t xml:space="preserve"> DB backend verifying data accuracy as part of QA automated testing</w:t>
            </w:r>
            <w:r w:rsidR="00254270">
              <w:t>.</w:t>
            </w:r>
          </w:p>
          <w:p w14:paraId="129D144E" w14:textId="52419ACA" w:rsidR="00184199" w:rsidRPr="003E5E4B" w:rsidRDefault="00E4367B" w:rsidP="00327C44">
            <w:pPr>
              <w:pStyle w:val="Achievement"/>
            </w:pPr>
            <w:r w:rsidRPr="003E5E4B">
              <w:t>Responsi</w:t>
            </w:r>
            <w:r w:rsidR="00F85B2B" w:rsidRPr="003E5E4B">
              <w:t>ble for documentation of</w:t>
            </w:r>
            <w:r w:rsidR="006315F0" w:rsidRPr="003E5E4B">
              <w:t xml:space="preserve"> test plans for new products and features</w:t>
            </w:r>
            <w:r w:rsidR="00703872" w:rsidRPr="003E5E4B">
              <w:t xml:space="preserve">. </w:t>
            </w:r>
          </w:p>
          <w:p w14:paraId="2F209CB9" w14:textId="19347C6C" w:rsidR="000631A4" w:rsidRPr="003E5E4B" w:rsidRDefault="00F85B2B" w:rsidP="00327C44">
            <w:pPr>
              <w:pStyle w:val="Achievement"/>
            </w:pPr>
            <w:r w:rsidRPr="003E5E4B">
              <w:t>Designed and implemented four new</w:t>
            </w:r>
            <w:r w:rsidR="000631A4" w:rsidRPr="003E5E4B">
              <w:t xml:space="preserve"> testing framework</w:t>
            </w:r>
            <w:r w:rsidR="00F80951" w:rsidRPr="003E5E4B">
              <w:t>s</w:t>
            </w:r>
            <w:r w:rsidRPr="003E5E4B">
              <w:t xml:space="preserve"> </w:t>
            </w:r>
            <w:r w:rsidR="000631A4" w:rsidRPr="003E5E4B">
              <w:t xml:space="preserve">using </w:t>
            </w:r>
            <w:r w:rsidR="000631A4" w:rsidRPr="003E5E4B">
              <w:rPr>
                <w:b/>
              </w:rPr>
              <w:t>C#</w:t>
            </w:r>
            <w:r w:rsidR="000631A4" w:rsidRPr="003E5E4B">
              <w:t xml:space="preserve">, </w:t>
            </w:r>
            <w:r w:rsidR="000631A4" w:rsidRPr="003E5E4B">
              <w:rPr>
                <w:b/>
              </w:rPr>
              <w:t>Selenium</w:t>
            </w:r>
            <w:r w:rsidR="00EE1967" w:rsidRPr="003E5E4B">
              <w:t xml:space="preserve"> (WebD</w:t>
            </w:r>
            <w:r w:rsidR="00713209" w:rsidRPr="003E5E4B">
              <w:t>river &amp;</w:t>
            </w:r>
            <w:r w:rsidR="00F80951" w:rsidRPr="003E5E4B">
              <w:t xml:space="preserve"> RC)</w:t>
            </w:r>
            <w:r w:rsidR="00713209" w:rsidRPr="003E5E4B">
              <w:t>, and</w:t>
            </w:r>
            <w:r w:rsidR="000631A4" w:rsidRPr="003E5E4B">
              <w:t xml:space="preserve"> NUnit.</w:t>
            </w:r>
          </w:p>
          <w:p w14:paraId="11293B61" w14:textId="7D0B5F3B" w:rsidR="007C08F3" w:rsidRPr="003E5E4B" w:rsidRDefault="006315F0" w:rsidP="00327C44">
            <w:pPr>
              <w:pStyle w:val="Achievement"/>
            </w:pPr>
            <w:r w:rsidRPr="003E5E4B">
              <w:t xml:space="preserve">Maintained, </w:t>
            </w:r>
            <w:r w:rsidR="00413D3B" w:rsidRPr="003E5E4B">
              <w:t>ran,</w:t>
            </w:r>
            <w:r w:rsidRPr="003E5E4B">
              <w:t xml:space="preserve"> and wrote new test </w:t>
            </w:r>
            <w:r w:rsidR="00E4367B" w:rsidRPr="003E5E4B">
              <w:t>cases for automated testing</w:t>
            </w:r>
            <w:r w:rsidRPr="003E5E4B">
              <w:t xml:space="preserve"> </w:t>
            </w:r>
            <w:r w:rsidR="00D97999" w:rsidRPr="003E5E4B">
              <w:t>of Web-Applications and Web-Controls</w:t>
            </w:r>
            <w:r w:rsidR="00184199" w:rsidRPr="003E5E4B">
              <w:t xml:space="preserve"> using </w:t>
            </w:r>
            <w:r w:rsidR="00D97999" w:rsidRPr="003E5E4B">
              <w:rPr>
                <w:b/>
              </w:rPr>
              <w:t>S</w:t>
            </w:r>
            <w:r w:rsidR="00184199" w:rsidRPr="003E5E4B">
              <w:rPr>
                <w:b/>
              </w:rPr>
              <w:t>elenium</w:t>
            </w:r>
            <w:r w:rsidR="00184199" w:rsidRPr="003E5E4B">
              <w:t xml:space="preserve"> and </w:t>
            </w:r>
            <w:r w:rsidR="00184199" w:rsidRPr="003E5E4B">
              <w:rPr>
                <w:b/>
              </w:rPr>
              <w:t>NUnit</w:t>
            </w:r>
            <w:r w:rsidR="00184199" w:rsidRPr="003E5E4B">
              <w:t>.</w:t>
            </w:r>
          </w:p>
          <w:p w14:paraId="75D7A75D" w14:textId="77777777" w:rsidR="00E4367B" w:rsidRPr="003E5E4B" w:rsidRDefault="0088023E" w:rsidP="00327C44">
            <w:pPr>
              <w:pStyle w:val="Achievement"/>
            </w:pPr>
            <w:r w:rsidRPr="003E5E4B">
              <w:t xml:space="preserve">Implemented new </w:t>
            </w:r>
            <w:r w:rsidR="00184199" w:rsidRPr="003E5E4B">
              <w:t xml:space="preserve">unit tests in </w:t>
            </w:r>
            <w:r w:rsidR="00184199" w:rsidRPr="003E5E4B">
              <w:rPr>
                <w:b/>
              </w:rPr>
              <w:t>C#</w:t>
            </w:r>
            <w:r w:rsidR="000631A4" w:rsidRPr="003E5E4B">
              <w:t xml:space="preserve"> using </w:t>
            </w:r>
            <w:r w:rsidR="00184199" w:rsidRPr="003E5E4B">
              <w:rPr>
                <w:b/>
              </w:rPr>
              <w:t>NUnit</w:t>
            </w:r>
            <w:r w:rsidR="00E4367B" w:rsidRPr="003E5E4B">
              <w:t>.</w:t>
            </w:r>
          </w:p>
          <w:p w14:paraId="6D3CA4A7" w14:textId="77777777" w:rsidR="00184199" w:rsidRPr="003E5E4B" w:rsidRDefault="0088023E" w:rsidP="00327C44">
            <w:pPr>
              <w:pStyle w:val="Achievement"/>
            </w:pPr>
            <w:r w:rsidRPr="003E5E4B">
              <w:t xml:space="preserve">Implemented new integration </w:t>
            </w:r>
            <w:r w:rsidR="00184199" w:rsidRPr="003E5E4B">
              <w:t xml:space="preserve">tests for </w:t>
            </w:r>
            <w:r w:rsidR="00184199" w:rsidRPr="003E5E4B">
              <w:rPr>
                <w:b/>
              </w:rPr>
              <w:t xml:space="preserve">ASP.NET </w:t>
            </w:r>
            <w:r w:rsidRPr="003E5E4B">
              <w:rPr>
                <w:b/>
              </w:rPr>
              <w:t xml:space="preserve">SOAP </w:t>
            </w:r>
            <w:r w:rsidR="00F64976" w:rsidRPr="003E5E4B">
              <w:rPr>
                <w:b/>
              </w:rPr>
              <w:t>Web S</w:t>
            </w:r>
            <w:r w:rsidR="00184199" w:rsidRPr="003E5E4B">
              <w:rPr>
                <w:b/>
              </w:rPr>
              <w:t>ervices</w:t>
            </w:r>
            <w:r w:rsidR="00184199" w:rsidRPr="003E5E4B">
              <w:t xml:space="preserve">. </w:t>
            </w:r>
          </w:p>
          <w:p w14:paraId="4A857CE6" w14:textId="6F06FB00" w:rsidR="00AB5DE5" w:rsidRPr="003E5E4B" w:rsidRDefault="00AB5DE5" w:rsidP="00327C44">
            <w:pPr>
              <w:pStyle w:val="Achievement"/>
            </w:pPr>
            <w:r w:rsidRPr="003E5E4B">
              <w:t xml:space="preserve">Wrote web pages for testing of </w:t>
            </w:r>
            <w:r w:rsidR="000631A4" w:rsidRPr="003E5E4B">
              <w:t xml:space="preserve">in house </w:t>
            </w:r>
            <w:r w:rsidRPr="003E5E4B">
              <w:rPr>
                <w:b/>
              </w:rPr>
              <w:t xml:space="preserve">ASP.NET </w:t>
            </w:r>
            <w:r w:rsidRPr="003E5E4B">
              <w:t xml:space="preserve">custom </w:t>
            </w:r>
            <w:r w:rsidR="000631A4" w:rsidRPr="003E5E4B">
              <w:t xml:space="preserve">server </w:t>
            </w:r>
            <w:r w:rsidR="00DB6155" w:rsidRPr="003E5E4B">
              <w:t>controls.</w:t>
            </w:r>
          </w:p>
          <w:p w14:paraId="0C9D92E5" w14:textId="75211D3F" w:rsidR="000631A4" w:rsidRPr="003E5E4B" w:rsidRDefault="008A0DCF" w:rsidP="00327C44">
            <w:pPr>
              <w:pStyle w:val="Achievement"/>
            </w:pPr>
            <w:r w:rsidRPr="00202776">
              <w:rPr>
                <w:bCs w:val="0"/>
              </w:rPr>
              <w:t xml:space="preserve">Met periodically with </w:t>
            </w:r>
            <w:r w:rsidR="00202776" w:rsidRPr="00202776">
              <w:rPr>
                <w:bCs w:val="0"/>
              </w:rPr>
              <w:t>lead developers</w:t>
            </w:r>
            <w:r>
              <w:rPr>
                <w:b/>
              </w:rPr>
              <w:t xml:space="preserve"> </w:t>
            </w:r>
            <w:r w:rsidR="00202776" w:rsidRPr="00202776">
              <w:rPr>
                <w:bCs w:val="0"/>
              </w:rPr>
              <w:t>to</w:t>
            </w:r>
            <w:r w:rsidR="00202776">
              <w:rPr>
                <w:bCs w:val="0"/>
              </w:rPr>
              <w:t xml:space="preserve"> analyze and update</w:t>
            </w:r>
            <w:r w:rsidR="00202776">
              <w:rPr>
                <w:b/>
              </w:rPr>
              <w:t xml:space="preserve"> </w:t>
            </w:r>
            <w:r w:rsidR="00A8335B" w:rsidRPr="00A8335B">
              <w:rPr>
                <w:bCs w:val="0"/>
              </w:rPr>
              <w:t xml:space="preserve">the </w:t>
            </w:r>
            <w:r w:rsidR="00202776" w:rsidRPr="00A8335B">
              <w:rPr>
                <w:bCs w:val="0"/>
              </w:rPr>
              <w:t>product</w:t>
            </w:r>
            <w:r w:rsidR="00202776" w:rsidRPr="00202776">
              <w:rPr>
                <w:bCs w:val="0"/>
              </w:rPr>
              <w:t xml:space="preserve"> </w:t>
            </w:r>
            <w:r w:rsidR="000631A4" w:rsidRPr="003E5E4B">
              <w:rPr>
                <w:b/>
              </w:rPr>
              <w:t>Threat Model</w:t>
            </w:r>
            <w:r w:rsidR="000631A4" w:rsidRPr="003E5E4B">
              <w:t xml:space="preserve"> </w:t>
            </w:r>
          </w:p>
          <w:p w14:paraId="1EBF3A08" w14:textId="20A3AE37" w:rsidR="0003767E" w:rsidRPr="003E5E4B" w:rsidRDefault="00A21678" w:rsidP="00327C44">
            <w:pPr>
              <w:pStyle w:val="Achievement"/>
            </w:pPr>
            <w:r>
              <w:t>Application s</w:t>
            </w:r>
            <w:r w:rsidR="00CB0483" w:rsidRPr="003E5E4B">
              <w:t>ecurity testing lead</w:t>
            </w:r>
          </w:p>
          <w:p w14:paraId="29F97647" w14:textId="47E5D98D" w:rsidR="000631A4" w:rsidRPr="003E5E4B" w:rsidRDefault="00A8335B" w:rsidP="00327C44">
            <w:pPr>
              <w:pStyle w:val="Achievement"/>
            </w:pPr>
            <w:r>
              <w:t>Authored and maintained product-wide T</w:t>
            </w:r>
            <w:r w:rsidR="000F0D31" w:rsidRPr="003E5E4B">
              <w:t xml:space="preserve">est </w:t>
            </w:r>
            <w:r>
              <w:t>P</w:t>
            </w:r>
            <w:r w:rsidR="000F0D31" w:rsidRPr="003E5E4B">
              <w:t>lan</w:t>
            </w:r>
            <w:r>
              <w:t>.</w:t>
            </w:r>
          </w:p>
          <w:p w14:paraId="623B4381" w14:textId="3D681F5B" w:rsidR="000F0D31" w:rsidRPr="003E5E4B" w:rsidRDefault="00A8335B" w:rsidP="00327C44">
            <w:pPr>
              <w:pStyle w:val="Achievement"/>
            </w:pPr>
            <w:r>
              <w:t>Followed the</w:t>
            </w:r>
            <w:r w:rsidR="00F64976" w:rsidRPr="003E5E4B">
              <w:t xml:space="preserve"> </w:t>
            </w:r>
            <w:r w:rsidR="00F64976" w:rsidRPr="003E5E4B">
              <w:rPr>
                <w:b/>
              </w:rPr>
              <w:t>Agile-S</w:t>
            </w:r>
            <w:r w:rsidR="00F80951" w:rsidRPr="003E5E4B">
              <w:rPr>
                <w:b/>
              </w:rPr>
              <w:t>crum</w:t>
            </w:r>
            <w:r w:rsidR="000F0D31" w:rsidRPr="003E5E4B">
              <w:t xml:space="preserve"> </w:t>
            </w:r>
            <w:r w:rsidR="00F64976" w:rsidRPr="003E5E4B">
              <w:t xml:space="preserve">software development </w:t>
            </w:r>
            <w:r>
              <w:t>standard</w:t>
            </w:r>
            <w:r w:rsidR="00451DC1" w:rsidRPr="003E5E4B">
              <w:t>.</w:t>
            </w:r>
          </w:p>
          <w:p w14:paraId="17B4796C" w14:textId="698E9D2F" w:rsidR="00A8335B" w:rsidRDefault="00A8335B" w:rsidP="00327C44">
            <w:pPr>
              <w:pStyle w:val="Achievement"/>
            </w:pPr>
            <w:r>
              <w:t>Trained and oversaw new SQA Engineers.</w:t>
            </w:r>
          </w:p>
          <w:p w14:paraId="17493F7E" w14:textId="5E87B841" w:rsidR="00143520" w:rsidRDefault="005F46E1" w:rsidP="00327C44">
            <w:pPr>
              <w:pStyle w:val="Achievement"/>
            </w:pPr>
            <w:r w:rsidRPr="003E5E4B">
              <w:t>Performed annual performance evaluations of team members</w:t>
            </w:r>
            <w:r w:rsidR="003C47F5">
              <w:t>.</w:t>
            </w:r>
          </w:p>
          <w:p w14:paraId="048111B3" w14:textId="4D97247A" w:rsidR="004100FA" w:rsidRPr="004B5CAA" w:rsidRDefault="004100FA" w:rsidP="00327C44">
            <w:pPr>
              <w:pStyle w:val="Achievement"/>
              <w:numPr>
                <w:ilvl w:val="0"/>
                <w:numId w:val="0"/>
              </w:numPr>
            </w:pPr>
          </w:p>
        </w:tc>
      </w:tr>
      <w:tr w:rsidR="00143520" w14:paraId="6EAF86D4" w14:textId="77777777" w:rsidTr="41A51E9A">
        <w:trPr>
          <w:gridAfter w:val="1"/>
          <w:wAfter w:w="1622" w:type="dxa"/>
        </w:trPr>
        <w:tc>
          <w:tcPr>
            <w:tcW w:w="1915" w:type="dxa"/>
          </w:tcPr>
          <w:p w14:paraId="22256FA4" w14:textId="77777777" w:rsidR="00143520" w:rsidRDefault="00143520"/>
        </w:tc>
        <w:tc>
          <w:tcPr>
            <w:tcW w:w="7288" w:type="dxa"/>
          </w:tcPr>
          <w:p w14:paraId="1138B3C2" w14:textId="74A7BDEC" w:rsidR="00732590" w:rsidRDefault="00732590" w:rsidP="00732590">
            <w:pPr>
              <w:pStyle w:val="CompanyName"/>
              <w:rPr>
                <w:rFonts w:ascii="Arial Narrow" w:hAnsi="Arial Narrow" w:cs="Arial"/>
                <w:sz w:val="16"/>
              </w:rPr>
            </w:pPr>
            <w:r w:rsidRPr="007C3958">
              <w:rPr>
                <w:rFonts w:ascii="Arial Narrow" w:hAnsi="Arial Narrow" w:cs="Arial"/>
              </w:rPr>
              <w:t>2003</w:t>
            </w:r>
            <w:r w:rsidR="00713209">
              <w:rPr>
                <w:rFonts w:ascii="Arial Narrow" w:hAnsi="Arial Narrow" w:cs="Arial"/>
              </w:rPr>
              <w:t xml:space="preserve"> </w:t>
            </w:r>
            <w:r w:rsidRPr="007C3958">
              <w:rPr>
                <w:rFonts w:ascii="Arial Narrow" w:hAnsi="Arial Narrow" w:cs="Arial"/>
              </w:rPr>
              <w:t>-</w:t>
            </w:r>
            <w:r w:rsidR="00713209">
              <w:rPr>
                <w:rFonts w:ascii="Arial Narrow" w:hAnsi="Arial Narrow" w:cs="Arial"/>
              </w:rPr>
              <w:t xml:space="preserve"> 2017</w:t>
            </w:r>
            <w:r w:rsidRPr="007C3958">
              <w:rPr>
                <w:rFonts w:ascii="Arial Narrow" w:hAnsi="Arial Narrow" w:cs="Arial"/>
              </w:rPr>
              <w:t xml:space="preserve">    </w:t>
            </w:r>
            <w:r>
              <w:rPr>
                <w:rFonts w:ascii="Arial Narrow" w:hAnsi="Arial Narrow" w:cs="Arial"/>
              </w:rPr>
              <w:t xml:space="preserve">              </w:t>
            </w:r>
            <w:r w:rsidRPr="007C3958">
              <w:rPr>
                <w:rFonts w:ascii="Arial Narrow" w:hAnsi="Arial Narrow" w:cs="Arial"/>
              </w:rPr>
              <w:t xml:space="preserve"> </w:t>
            </w:r>
            <w:r w:rsidR="00930CB7">
              <w:rPr>
                <w:rFonts w:ascii="Arial Narrow" w:hAnsi="Arial Narrow" w:cs="Arial"/>
              </w:rPr>
              <w:t xml:space="preserve">      </w:t>
            </w:r>
            <w:r w:rsidRPr="00254270">
              <w:rPr>
                <w:rFonts w:ascii="Arial" w:hAnsi="Arial" w:cs="Arial"/>
                <w:b/>
                <w:sz w:val="28"/>
                <w:szCs w:val="28"/>
              </w:rPr>
              <w:t xml:space="preserve">Xbox </w:t>
            </w:r>
            <w:r w:rsidR="00713209" w:rsidRPr="00254270">
              <w:rPr>
                <w:rFonts w:ascii="Arial" w:hAnsi="Arial" w:cs="Arial"/>
                <w:b/>
                <w:sz w:val="28"/>
                <w:szCs w:val="28"/>
              </w:rPr>
              <w:t xml:space="preserve">Live </w:t>
            </w:r>
            <w:r w:rsidRPr="00254270">
              <w:rPr>
                <w:rFonts w:ascii="Arial" w:hAnsi="Arial" w:cs="Arial"/>
                <w:b/>
                <w:sz w:val="28"/>
                <w:szCs w:val="28"/>
              </w:rPr>
              <w:t>Indie Games</w:t>
            </w:r>
            <w:r w:rsidR="00930CB7" w:rsidRPr="00254270">
              <w:rPr>
                <w:rFonts w:ascii="Arial" w:hAnsi="Arial" w:cs="Arial"/>
                <w:b/>
                <w:sz w:val="28"/>
                <w:szCs w:val="28"/>
              </w:rPr>
              <w:t xml:space="preserve">         </w:t>
            </w:r>
            <w:r w:rsidRPr="00085D0F">
              <w:rPr>
                <w:rFonts w:ascii="Arial" w:hAnsi="Arial" w:cs="Arial"/>
              </w:rPr>
              <w:t>Remote</w:t>
            </w:r>
          </w:p>
          <w:p w14:paraId="4754D066" w14:textId="77777777" w:rsidR="00732590" w:rsidRPr="00C8372E" w:rsidRDefault="00732590" w:rsidP="00732590"/>
          <w:p w14:paraId="1BCBB85E" w14:textId="77777777" w:rsidR="00732590" w:rsidRPr="0098169A" w:rsidRDefault="00732590" w:rsidP="00732590">
            <w:pPr>
              <w:pStyle w:val="JobTitl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Arial"/>
              </w:rPr>
              <w:t xml:space="preserve">Software Engineer </w:t>
            </w:r>
            <w:r w:rsidRPr="0098169A"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98169A">
              <w:rPr>
                <w:rFonts w:ascii="Calibri" w:hAnsi="Calibri" w:cs="Calibri"/>
                <w:sz w:val="22"/>
                <w:szCs w:val="22"/>
              </w:rPr>
              <w:t xml:space="preserve">Digital </w:t>
            </w:r>
            <w:r>
              <w:rPr>
                <w:rFonts w:ascii="Calibri" w:hAnsi="Calibri" w:cs="Calibri"/>
                <w:sz w:val="22"/>
                <w:szCs w:val="22"/>
              </w:rPr>
              <w:t>Art Imaging and Animation D</w:t>
            </w:r>
            <w:r w:rsidRPr="0098169A">
              <w:rPr>
                <w:rFonts w:ascii="Calibri" w:hAnsi="Calibri" w:cs="Calibri"/>
                <w:sz w:val="22"/>
                <w:szCs w:val="22"/>
              </w:rPr>
              <w:t>esign</w:t>
            </w:r>
            <w:r>
              <w:rPr>
                <w:rFonts w:ascii="Calibri" w:hAnsi="Calibri" w:cs="Calibri"/>
                <w:sz w:val="22"/>
                <w:szCs w:val="22"/>
              </w:rPr>
              <w:t>er</w:t>
            </w:r>
          </w:p>
          <w:p w14:paraId="716CA36B" w14:textId="51CA8A98" w:rsidR="00732590" w:rsidRPr="00366E91" w:rsidRDefault="00732590" w:rsidP="00327C44">
            <w:pPr>
              <w:pStyle w:val="Achievement"/>
            </w:pPr>
            <w:r>
              <w:t>Produced in parallel and independent of corporate day work</w:t>
            </w:r>
            <w:r w:rsidR="00254270">
              <w:t>.</w:t>
            </w:r>
          </w:p>
          <w:p w14:paraId="6FC645B1" w14:textId="77777777" w:rsidR="00732590" w:rsidRPr="00736D48" w:rsidRDefault="00732590" w:rsidP="00327C44">
            <w:pPr>
              <w:pStyle w:val="Achievement"/>
            </w:pPr>
            <w:r w:rsidRPr="00736D48">
              <w:t xml:space="preserve">Single handed end to end design of 3 games for the Xbox 360; </w:t>
            </w:r>
            <w:hyperlink r:id="rId9" w:history="1">
              <w:r w:rsidRPr="00736D48">
                <w:rPr>
                  <w:rStyle w:val="Hyperlink"/>
                </w:rPr>
                <w:t>Bricks</w:t>
              </w:r>
            </w:hyperlink>
            <w:r>
              <w:t xml:space="preserve">, </w:t>
            </w:r>
            <w:hyperlink r:id="rId10" w:history="1">
              <w:r w:rsidRPr="000453ED">
                <w:rPr>
                  <w:rStyle w:val="Hyperlink"/>
                </w:rPr>
                <w:t>Crystal Defender</w:t>
              </w:r>
            </w:hyperlink>
            <w:r>
              <w:t>,</w:t>
            </w:r>
            <w:r w:rsidRPr="00736D48">
              <w:t xml:space="preserve"> and G</w:t>
            </w:r>
            <w:r>
              <w:t>ravity Ball</w:t>
            </w:r>
            <w:r w:rsidRPr="00736D48">
              <w:t xml:space="preserve"> </w:t>
            </w:r>
            <w:r>
              <w:t xml:space="preserve">in </w:t>
            </w:r>
            <w:r w:rsidRPr="00810867">
              <w:rPr>
                <w:b/>
              </w:rPr>
              <w:t>C#</w:t>
            </w:r>
          </w:p>
          <w:p w14:paraId="67B85D96" w14:textId="77777777" w:rsidR="0049518C" w:rsidRDefault="00732590" w:rsidP="00327C44">
            <w:pPr>
              <w:pStyle w:val="Achievement"/>
            </w:pPr>
            <w:r>
              <w:t>D</w:t>
            </w:r>
            <w:r w:rsidRPr="00736D48">
              <w:t xml:space="preserve">esign </w:t>
            </w:r>
            <w:r>
              <w:t xml:space="preserve">of original artwork </w:t>
            </w:r>
            <w:r w:rsidRPr="00736D48">
              <w:t xml:space="preserve">for image assets </w:t>
            </w:r>
            <w:r>
              <w:t>and animations</w:t>
            </w:r>
            <w:r w:rsidRPr="00736D48">
              <w:t xml:space="preserve"> </w:t>
            </w:r>
          </w:p>
          <w:p w14:paraId="719EA868" w14:textId="492BF3D9" w:rsidR="00254270" w:rsidRPr="004B5CAA" w:rsidRDefault="00254270" w:rsidP="00327C44">
            <w:pPr>
              <w:pStyle w:val="Achievement"/>
              <w:numPr>
                <w:ilvl w:val="0"/>
                <w:numId w:val="0"/>
              </w:numPr>
              <w:ind w:left="245"/>
            </w:pPr>
          </w:p>
        </w:tc>
      </w:tr>
      <w:tr w:rsidR="00143520" w14:paraId="16A3A350" w14:textId="77777777" w:rsidTr="41A51E9A">
        <w:trPr>
          <w:gridAfter w:val="1"/>
          <w:wAfter w:w="1622" w:type="dxa"/>
        </w:trPr>
        <w:tc>
          <w:tcPr>
            <w:tcW w:w="1915" w:type="dxa"/>
          </w:tcPr>
          <w:p w14:paraId="5ED46654" w14:textId="77777777" w:rsidR="00143520" w:rsidRPr="00BA7928" w:rsidRDefault="00143520" w:rsidP="00254270">
            <w:pPr>
              <w:pStyle w:val="SectionTitle"/>
            </w:pPr>
            <w:r w:rsidRPr="00BA7928">
              <w:t>Education</w:t>
            </w:r>
          </w:p>
        </w:tc>
        <w:tc>
          <w:tcPr>
            <w:tcW w:w="7288" w:type="dxa"/>
          </w:tcPr>
          <w:p w14:paraId="15669356" w14:textId="30F5FC98" w:rsidR="00143520" w:rsidRPr="004B5CAA" w:rsidRDefault="00D46311">
            <w:pPr>
              <w:pStyle w:val="Institution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1997</w:t>
            </w:r>
            <w:r w:rsidR="00C134A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–</w:t>
            </w:r>
            <w:r w:rsidR="00C134A7">
              <w:rPr>
                <w:rFonts w:ascii="Arial" w:hAnsi="Arial" w:cs="Arial"/>
              </w:rPr>
              <w:t xml:space="preserve"> </w:t>
            </w:r>
            <w:r w:rsidR="004E554F">
              <w:rPr>
                <w:rFonts w:ascii="Arial" w:hAnsi="Arial" w:cs="Arial"/>
              </w:rPr>
              <w:t>2012</w:t>
            </w:r>
            <w:r>
              <w:rPr>
                <w:rFonts w:ascii="Arial" w:hAnsi="Arial" w:cs="Arial"/>
              </w:rPr>
              <w:t xml:space="preserve">  </w:t>
            </w:r>
            <w:r w:rsidR="004E554F"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</w:rPr>
              <w:t xml:space="preserve"> </w:t>
            </w:r>
            <w:r w:rsidR="00C134A7">
              <w:rPr>
                <w:rFonts w:ascii="Arial" w:hAnsi="Arial" w:cs="Arial"/>
              </w:rPr>
              <w:t xml:space="preserve">        </w:t>
            </w:r>
            <w:r w:rsidR="00713209">
              <w:rPr>
                <w:rFonts w:ascii="Arial" w:hAnsi="Arial" w:cs="Arial"/>
              </w:rPr>
              <w:t xml:space="preserve">  </w:t>
            </w:r>
            <w:r w:rsidR="00F56B8A" w:rsidRPr="00713209">
              <w:rPr>
                <w:rFonts w:ascii="Arial" w:hAnsi="Arial" w:cs="Arial"/>
                <w:b/>
                <w:sz w:val="26"/>
                <w:szCs w:val="26"/>
              </w:rPr>
              <w:t>U</w:t>
            </w:r>
            <w:r w:rsidRPr="00713209">
              <w:rPr>
                <w:rFonts w:ascii="Arial" w:hAnsi="Arial" w:cs="Arial"/>
                <w:b/>
                <w:sz w:val="26"/>
                <w:szCs w:val="26"/>
              </w:rPr>
              <w:t xml:space="preserve">tah </w:t>
            </w:r>
            <w:r w:rsidR="00F56B8A" w:rsidRPr="00713209">
              <w:rPr>
                <w:rFonts w:ascii="Arial" w:hAnsi="Arial" w:cs="Arial"/>
                <w:b/>
                <w:sz w:val="26"/>
                <w:szCs w:val="26"/>
              </w:rPr>
              <w:t>V</w:t>
            </w:r>
            <w:r w:rsidRPr="00713209">
              <w:rPr>
                <w:rFonts w:ascii="Arial" w:hAnsi="Arial" w:cs="Arial"/>
                <w:b/>
                <w:sz w:val="26"/>
                <w:szCs w:val="26"/>
              </w:rPr>
              <w:t xml:space="preserve">alley </w:t>
            </w:r>
            <w:r w:rsidR="00F56B8A" w:rsidRPr="00713209">
              <w:rPr>
                <w:rFonts w:ascii="Arial" w:hAnsi="Arial" w:cs="Arial"/>
                <w:b/>
                <w:sz w:val="26"/>
                <w:szCs w:val="26"/>
              </w:rPr>
              <w:t>U</w:t>
            </w:r>
            <w:r w:rsidRPr="00713209">
              <w:rPr>
                <w:rFonts w:ascii="Arial" w:hAnsi="Arial" w:cs="Arial"/>
                <w:b/>
                <w:sz w:val="26"/>
                <w:szCs w:val="26"/>
              </w:rPr>
              <w:t>niversity</w:t>
            </w:r>
            <w:r w:rsidR="00254270" w:rsidRPr="004B5CAA">
              <w:rPr>
                <w:rFonts w:ascii="Arial" w:hAnsi="Arial" w:cs="Arial"/>
              </w:rPr>
              <w:tab/>
            </w:r>
            <w:r w:rsidR="00254270">
              <w:rPr>
                <w:rFonts w:ascii="Arial" w:hAnsi="Arial" w:cs="Arial"/>
              </w:rPr>
              <w:t xml:space="preserve"> </w:t>
            </w:r>
            <w:r w:rsidR="004E554F">
              <w:rPr>
                <w:rFonts w:ascii="Arial" w:hAnsi="Arial" w:cs="Arial"/>
              </w:rPr>
              <w:t xml:space="preserve">        </w:t>
            </w:r>
            <w:r w:rsidR="004100FA">
              <w:rPr>
                <w:rFonts w:ascii="Arial" w:hAnsi="Arial" w:cs="Arial"/>
              </w:rPr>
              <w:t xml:space="preserve"> </w:t>
            </w:r>
            <w:r w:rsidR="004E554F">
              <w:rPr>
                <w:rFonts w:ascii="Arial" w:hAnsi="Arial" w:cs="Arial"/>
              </w:rPr>
              <w:t xml:space="preserve"> </w:t>
            </w:r>
            <w:r w:rsidR="00254270">
              <w:rPr>
                <w:rFonts w:ascii="Arial" w:hAnsi="Arial" w:cs="Arial"/>
              </w:rPr>
              <w:t>Orem</w:t>
            </w:r>
            <w:r>
              <w:rPr>
                <w:rFonts w:ascii="Arial" w:hAnsi="Arial" w:cs="Arial"/>
              </w:rPr>
              <w:t>, UT</w:t>
            </w:r>
          </w:p>
          <w:p w14:paraId="585D8427" w14:textId="2B0A4132" w:rsidR="00143520" w:rsidRPr="004B5CAA" w:rsidRDefault="00B056A7" w:rsidP="00327C44">
            <w:pPr>
              <w:pStyle w:val="Achievement"/>
            </w:pPr>
            <w:r w:rsidRPr="00254270">
              <w:rPr>
                <w:b/>
              </w:rPr>
              <w:t>UVU</w:t>
            </w:r>
            <w:r w:rsidRPr="00254270">
              <w:t xml:space="preserve"> - </w:t>
            </w:r>
            <w:proofErr w:type="gramStart"/>
            <w:r w:rsidR="00F40608" w:rsidRPr="00254270">
              <w:rPr>
                <w:b/>
              </w:rPr>
              <w:t>A</w:t>
            </w:r>
            <w:r w:rsidR="00F40608" w:rsidRPr="00254270">
              <w:t xml:space="preserve">ssociate in </w:t>
            </w:r>
            <w:r w:rsidR="00F40608" w:rsidRPr="00254270">
              <w:rPr>
                <w:b/>
              </w:rPr>
              <w:t>A</w:t>
            </w:r>
            <w:r w:rsidR="00383B5E" w:rsidRPr="00254270">
              <w:t xml:space="preserve">pplied </w:t>
            </w:r>
            <w:r w:rsidR="00383B5E" w:rsidRPr="00254270">
              <w:rPr>
                <w:b/>
              </w:rPr>
              <w:t>S</w:t>
            </w:r>
            <w:r w:rsidR="00383B5E" w:rsidRPr="00254270">
              <w:t>cience</w:t>
            </w:r>
            <w:proofErr w:type="gramEnd"/>
            <w:r w:rsidR="00A21678">
              <w:t>,</w:t>
            </w:r>
            <w:r w:rsidR="00383B5E" w:rsidRPr="00254270">
              <w:t xml:space="preserve"> Computer Science</w:t>
            </w:r>
            <w:r w:rsidR="00A21678">
              <w:t>, Computer</w:t>
            </w:r>
            <w:r w:rsidR="00383B5E" w:rsidRPr="00254270">
              <w:t xml:space="preserve"> Programmer </w:t>
            </w:r>
            <w:r w:rsidR="00A21678">
              <w:t>E</w:t>
            </w:r>
            <w:r w:rsidR="00383B5E" w:rsidRPr="00254270">
              <w:t xml:space="preserve">mphasis </w:t>
            </w:r>
          </w:p>
        </w:tc>
      </w:tr>
      <w:tr w:rsidR="00143520" w14:paraId="15FBC258" w14:textId="77777777" w:rsidTr="41A51E9A">
        <w:trPr>
          <w:gridAfter w:val="1"/>
          <w:wAfter w:w="1622" w:type="dxa"/>
          <w:trHeight w:val="338"/>
        </w:trPr>
        <w:tc>
          <w:tcPr>
            <w:tcW w:w="1915" w:type="dxa"/>
            <w:vMerge w:val="restart"/>
          </w:tcPr>
          <w:p w14:paraId="1EBCF10E" w14:textId="77777777" w:rsidR="00143520" w:rsidRPr="00BA7928" w:rsidRDefault="00143520" w:rsidP="00254270">
            <w:pPr>
              <w:pStyle w:val="SectionTitle"/>
            </w:pPr>
            <w:r w:rsidRPr="00BA7928">
              <w:t>Interests</w:t>
            </w:r>
          </w:p>
        </w:tc>
        <w:tc>
          <w:tcPr>
            <w:tcW w:w="7288" w:type="dxa"/>
          </w:tcPr>
          <w:p w14:paraId="51787A61" w14:textId="15E671AA" w:rsidR="00143520" w:rsidRPr="00254270" w:rsidRDefault="00736D48" w:rsidP="00736D48">
            <w:pPr>
              <w:pStyle w:val="Objective"/>
              <w:rPr>
                <w:rFonts w:asciiTheme="minorHAnsi" w:hAnsiTheme="minorHAnsi" w:cstheme="minorHAnsi"/>
              </w:rPr>
            </w:pPr>
            <w:r w:rsidRPr="00254270">
              <w:rPr>
                <w:rFonts w:asciiTheme="minorHAnsi" w:hAnsiTheme="minorHAnsi" w:cstheme="minorHAnsi"/>
              </w:rPr>
              <w:t>Computer P</w:t>
            </w:r>
            <w:r w:rsidR="00F56B8A" w:rsidRPr="00254270">
              <w:rPr>
                <w:rFonts w:asciiTheme="minorHAnsi" w:hAnsiTheme="minorHAnsi" w:cstheme="minorHAnsi"/>
              </w:rPr>
              <w:t>rogramming,</w:t>
            </w:r>
            <w:r w:rsidR="00263B08" w:rsidRPr="00254270">
              <w:rPr>
                <w:rFonts w:asciiTheme="minorHAnsi" w:hAnsiTheme="minorHAnsi" w:cstheme="minorHAnsi"/>
              </w:rPr>
              <w:t xml:space="preserve"> </w:t>
            </w:r>
            <w:r w:rsidR="00A21678">
              <w:rPr>
                <w:rFonts w:asciiTheme="minorHAnsi" w:hAnsiTheme="minorHAnsi" w:cstheme="minorHAnsi"/>
              </w:rPr>
              <w:t xml:space="preserve">Artificial Intelligence, </w:t>
            </w:r>
            <w:r w:rsidRPr="00254270">
              <w:rPr>
                <w:rFonts w:asciiTheme="minorHAnsi" w:hAnsiTheme="minorHAnsi" w:cstheme="minorHAnsi"/>
              </w:rPr>
              <w:t xml:space="preserve">Neuropsychology, </w:t>
            </w:r>
            <w:r w:rsidR="00A21678">
              <w:rPr>
                <w:rFonts w:asciiTheme="minorHAnsi" w:hAnsiTheme="minorHAnsi" w:cstheme="minorHAnsi"/>
              </w:rPr>
              <w:t xml:space="preserve">Quantum </w:t>
            </w:r>
            <w:r w:rsidRPr="00254270">
              <w:rPr>
                <w:rFonts w:asciiTheme="minorHAnsi" w:hAnsiTheme="minorHAnsi" w:cstheme="minorHAnsi"/>
              </w:rPr>
              <w:t>P</w:t>
            </w:r>
            <w:r w:rsidR="00263B08" w:rsidRPr="00254270">
              <w:rPr>
                <w:rFonts w:asciiTheme="minorHAnsi" w:hAnsiTheme="minorHAnsi" w:cstheme="minorHAnsi"/>
              </w:rPr>
              <w:t>hysics,</w:t>
            </w:r>
            <w:r w:rsidR="00F56B8A" w:rsidRPr="00254270">
              <w:rPr>
                <w:rFonts w:asciiTheme="minorHAnsi" w:hAnsiTheme="minorHAnsi" w:cstheme="minorHAnsi"/>
              </w:rPr>
              <w:t xml:space="preserve"> </w:t>
            </w:r>
            <w:r w:rsidR="00A21678">
              <w:rPr>
                <w:rFonts w:asciiTheme="minorHAnsi" w:hAnsiTheme="minorHAnsi" w:cstheme="minorHAnsi"/>
              </w:rPr>
              <w:t xml:space="preserve">Humanity, Canines </w:t>
            </w:r>
          </w:p>
        </w:tc>
      </w:tr>
      <w:tr w:rsidR="00143520" w14:paraId="60CED907" w14:textId="77777777" w:rsidTr="41A51E9A">
        <w:trPr>
          <w:gridAfter w:val="1"/>
          <w:wAfter w:w="1622" w:type="dxa"/>
          <w:trHeight w:val="337"/>
        </w:trPr>
        <w:tc>
          <w:tcPr>
            <w:tcW w:w="1915" w:type="dxa"/>
            <w:vMerge/>
          </w:tcPr>
          <w:p w14:paraId="765B5B0B" w14:textId="77777777" w:rsidR="00143520" w:rsidRPr="00BA7928" w:rsidRDefault="00143520" w:rsidP="00254270">
            <w:pPr>
              <w:pStyle w:val="SectionTitle"/>
            </w:pPr>
          </w:p>
        </w:tc>
        <w:tc>
          <w:tcPr>
            <w:tcW w:w="7288" w:type="dxa"/>
          </w:tcPr>
          <w:p w14:paraId="29C0B43A" w14:textId="77777777" w:rsidR="00143520" w:rsidRDefault="00143520">
            <w:pPr>
              <w:pStyle w:val="Objective"/>
            </w:pPr>
          </w:p>
        </w:tc>
      </w:tr>
    </w:tbl>
    <w:p w14:paraId="7A68D814" w14:textId="77777777" w:rsidR="00597063" w:rsidRDefault="00597063"/>
    <w:sectPr w:rsidR="00597063" w:rsidSect="003A0B9E">
      <w:headerReference w:type="default" r:id="rId11"/>
      <w:pgSz w:w="12240" w:h="15840" w:code="1"/>
      <w:pgMar w:top="720" w:right="720" w:bottom="720" w:left="720" w:header="720" w:footer="965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FEFB41" w14:textId="77777777" w:rsidR="002810E6" w:rsidRDefault="002810E6">
      <w:r>
        <w:separator/>
      </w:r>
    </w:p>
  </w:endnote>
  <w:endnote w:type="continuationSeparator" w:id="0">
    <w:p w14:paraId="47FD92D1" w14:textId="77777777" w:rsidR="002810E6" w:rsidRDefault="002810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lyUPC"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D53990" w14:textId="77777777" w:rsidR="002810E6" w:rsidRDefault="002810E6">
      <w:r>
        <w:separator/>
      </w:r>
    </w:p>
  </w:footnote>
  <w:footnote w:type="continuationSeparator" w:id="0">
    <w:p w14:paraId="5729FE7F" w14:textId="77777777" w:rsidR="002810E6" w:rsidRDefault="002810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209A88" w14:textId="3334C128" w:rsidR="00FA34D2" w:rsidRDefault="00BF7FB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1" layoutInCell="0" allowOverlap="1" wp14:anchorId="46A851C4" wp14:editId="1F73A95B">
              <wp:simplePos x="0" y="0"/>
              <wp:positionH relativeFrom="margin">
                <wp:posOffset>1371600</wp:posOffset>
              </wp:positionH>
              <wp:positionV relativeFrom="page">
                <wp:posOffset>548640</wp:posOffset>
              </wp:positionV>
              <wp:extent cx="34925" cy="647700"/>
              <wp:effectExtent l="0" t="0" r="0" b="0"/>
              <wp:wrapNone/>
              <wp:docPr id="1914258560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925" cy="647700"/>
                      </a:xfrm>
                      <a:prstGeom prst="rect">
                        <a:avLst/>
                      </a:prstGeom>
                      <a:solidFill>
                        <a:srgbClr val="C8C8C8"/>
                      </a:solidFill>
                      <a:ln>
                        <a:noFill/>
                      </a:ln>
                      <a:effectLst/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4004B99" id="Rectangle 1" o:spid="_x0000_s1026" style="position:absolute;margin-left:108pt;margin-top:43.2pt;width:2.75pt;height:51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" o:allowincell="f" fillcolor="#c8c8c8" stroked="f">
              <w10:wrap anchorx="margin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43677"/>
    <w:multiLevelType w:val="hybridMultilevel"/>
    <w:tmpl w:val="7C648C58"/>
    <w:lvl w:ilvl="0" w:tplc="E7926D1E">
      <w:start w:val="2003"/>
      <w:numFmt w:val="bullet"/>
      <w:lvlText w:val=""/>
      <w:lvlJc w:val="left"/>
      <w:pPr>
        <w:ind w:left="720" w:hanging="360"/>
      </w:pPr>
      <w:rPr>
        <w:rFonts w:ascii="Symbol" w:eastAsia="Times New Roman" w:hAnsi="Symbol" w:cs="LilyUPC" w:hint="default"/>
        <w:b/>
        <w:color w:val="auto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AC766F"/>
    <w:multiLevelType w:val="hybridMultilevel"/>
    <w:tmpl w:val="0F78C32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2231D6"/>
    <w:multiLevelType w:val="singleLevel"/>
    <w:tmpl w:val="DD94387E"/>
    <w:lvl w:ilvl="0">
      <w:start w:val="1"/>
      <w:numFmt w:val="bullet"/>
      <w:pStyle w:val="Achievement"/>
      <w:lvlText w:val=""/>
      <w:lvlJc w:val="left"/>
      <w:pPr>
        <w:tabs>
          <w:tab w:val="num" w:pos="360"/>
        </w:tabs>
        <w:ind w:left="245" w:right="245" w:hanging="245"/>
      </w:pPr>
      <w:rPr>
        <w:rFonts w:ascii="Symbol" w:hAnsi="Symbol" w:hint="default"/>
        <w:sz w:val="20"/>
        <w:szCs w:val="20"/>
        <w:effect w:val="none"/>
      </w:rPr>
    </w:lvl>
  </w:abstractNum>
  <w:abstractNum w:abstractNumId="3" w15:restartNumberingAfterBreak="0">
    <w:nsid w:val="78A76D11"/>
    <w:multiLevelType w:val="hybridMultilevel"/>
    <w:tmpl w:val="085E5A68"/>
    <w:lvl w:ilvl="0" w:tplc="B2E22A54">
      <w:start w:val="2003"/>
      <w:numFmt w:val="bullet"/>
      <w:lvlText w:val=""/>
      <w:lvlJc w:val="left"/>
      <w:rPr>
        <w:rFonts w:ascii="Symbol" w:eastAsiaTheme="minorHAnsi" w:hAnsi="Symbol" w:cstheme="minorBidi" w:hint="default"/>
        <w:color w:val="000000" w:themeColor="text1"/>
      </w:rPr>
    </w:lvl>
    <w:lvl w:ilvl="1" w:tplc="2CAAFA0C">
      <w:start w:val="1"/>
      <w:numFmt w:val="bullet"/>
      <w:lvlText w:val="▫"/>
      <w:lvlJc w:val="left"/>
      <w:rPr>
        <w:rFonts w:ascii="Courier New" w:hAnsi="Courier New" w:hint="default"/>
        <w:b w:val="0"/>
        <w:caps w:val="0"/>
        <w:smallCaps w:val="0"/>
        <w:color w:val="600000"/>
        <w:spacing w:val="0"/>
        <w:sz w:val="24"/>
        <w:szCs w:val="24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96598455">
    <w:abstractNumId w:val="2"/>
  </w:num>
  <w:num w:numId="2" w16cid:durableId="391779262">
    <w:abstractNumId w:val="1"/>
  </w:num>
  <w:num w:numId="3" w16cid:durableId="2025665645">
    <w:abstractNumId w:val="0"/>
  </w:num>
  <w:num w:numId="4" w16cid:durableId="4077004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8" w:dllVersion="513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>
      <o:colormru v:ext="edit" colors="#c8c8c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063"/>
    <w:rsid w:val="000027EC"/>
    <w:rsid w:val="00016FE8"/>
    <w:rsid w:val="0002287D"/>
    <w:rsid w:val="0002556F"/>
    <w:rsid w:val="0003095C"/>
    <w:rsid w:val="00030D78"/>
    <w:rsid w:val="00032458"/>
    <w:rsid w:val="000367CA"/>
    <w:rsid w:val="0003767E"/>
    <w:rsid w:val="000453ED"/>
    <w:rsid w:val="00047F74"/>
    <w:rsid w:val="00050E8E"/>
    <w:rsid w:val="000528A2"/>
    <w:rsid w:val="00060757"/>
    <w:rsid w:val="00061E77"/>
    <w:rsid w:val="000631A4"/>
    <w:rsid w:val="00070DBF"/>
    <w:rsid w:val="00074784"/>
    <w:rsid w:val="000828D2"/>
    <w:rsid w:val="00084333"/>
    <w:rsid w:val="00085D0F"/>
    <w:rsid w:val="00086F33"/>
    <w:rsid w:val="00095460"/>
    <w:rsid w:val="00096F36"/>
    <w:rsid w:val="000974C8"/>
    <w:rsid w:val="000A76FC"/>
    <w:rsid w:val="000B087C"/>
    <w:rsid w:val="000B1570"/>
    <w:rsid w:val="000C3485"/>
    <w:rsid w:val="000C4955"/>
    <w:rsid w:val="000D440A"/>
    <w:rsid w:val="000D54BD"/>
    <w:rsid w:val="000D737D"/>
    <w:rsid w:val="000E469B"/>
    <w:rsid w:val="000E620D"/>
    <w:rsid w:val="000F0D31"/>
    <w:rsid w:val="000F52B3"/>
    <w:rsid w:val="000F6FC0"/>
    <w:rsid w:val="001101DF"/>
    <w:rsid w:val="00116EBE"/>
    <w:rsid w:val="00122029"/>
    <w:rsid w:val="001248DA"/>
    <w:rsid w:val="0012688D"/>
    <w:rsid w:val="00131A3F"/>
    <w:rsid w:val="00137946"/>
    <w:rsid w:val="00143520"/>
    <w:rsid w:val="00184199"/>
    <w:rsid w:val="001971B9"/>
    <w:rsid w:val="001A39C9"/>
    <w:rsid w:val="001A43D2"/>
    <w:rsid w:val="001C305D"/>
    <w:rsid w:val="001C5628"/>
    <w:rsid w:val="001D0145"/>
    <w:rsid w:val="001D0E9D"/>
    <w:rsid w:val="001D3C67"/>
    <w:rsid w:val="001E4D4F"/>
    <w:rsid w:val="001F18F7"/>
    <w:rsid w:val="001F2898"/>
    <w:rsid w:val="00202776"/>
    <w:rsid w:val="00202D0A"/>
    <w:rsid w:val="00205D14"/>
    <w:rsid w:val="00221C83"/>
    <w:rsid w:val="0023297E"/>
    <w:rsid w:val="0023567B"/>
    <w:rsid w:val="0023670E"/>
    <w:rsid w:val="002442E7"/>
    <w:rsid w:val="0025048F"/>
    <w:rsid w:val="00250490"/>
    <w:rsid w:val="002506C1"/>
    <w:rsid w:val="00250FBB"/>
    <w:rsid w:val="00253843"/>
    <w:rsid w:val="00254270"/>
    <w:rsid w:val="00263B08"/>
    <w:rsid w:val="00265129"/>
    <w:rsid w:val="00270DEB"/>
    <w:rsid w:val="00276385"/>
    <w:rsid w:val="002810E6"/>
    <w:rsid w:val="00284D58"/>
    <w:rsid w:val="00286D0B"/>
    <w:rsid w:val="002970AC"/>
    <w:rsid w:val="002B1652"/>
    <w:rsid w:val="002B301D"/>
    <w:rsid w:val="002B6B19"/>
    <w:rsid w:val="002D2BEC"/>
    <w:rsid w:val="002D774E"/>
    <w:rsid w:val="002F723C"/>
    <w:rsid w:val="003010AB"/>
    <w:rsid w:val="003064BE"/>
    <w:rsid w:val="003079B5"/>
    <w:rsid w:val="003138DE"/>
    <w:rsid w:val="003150ED"/>
    <w:rsid w:val="00315520"/>
    <w:rsid w:val="00327C44"/>
    <w:rsid w:val="00334FF9"/>
    <w:rsid w:val="00336D66"/>
    <w:rsid w:val="003547AD"/>
    <w:rsid w:val="00355277"/>
    <w:rsid w:val="0036128C"/>
    <w:rsid w:val="003658B0"/>
    <w:rsid w:val="00366C65"/>
    <w:rsid w:val="00366E91"/>
    <w:rsid w:val="003714FD"/>
    <w:rsid w:val="00372C51"/>
    <w:rsid w:val="00383B5E"/>
    <w:rsid w:val="003850D4"/>
    <w:rsid w:val="0039215A"/>
    <w:rsid w:val="003A0B9E"/>
    <w:rsid w:val="003A49A2"/>
    <w:rsid w:val="003A653C"/>
    <w:rsid w:val="003B4326"/>
    <w:rsid w:val="003B4880"/>
    <w:rsid w:val="003C338B"/>
    <w:rsid w:val="003C36D6"/>
    <w:rsid w:val="003C47F5"/>
    <w:rsid w:val="003C49F9"/>
    <w:rsid w:val="003C6D1E"/>
    <w:rsid w:val="003D0E4D"/>
    <w:rsid w:val="003D288D"/>
    <w:rsid w:val="003D3990"/>
    <w:rsid w:val="003E5E4B"/>
    <w:rsid w:val="003E6294"/>
    <w:rsid w:val="003F0D35"/>
    <w:rsid w:val="003F4D6B"/>
    <w:rsid w:val="003F6EFF"/>
    <w:rsid w:val="00405BC3"/>
    <w:rsid w:val="004100FA"/>
    <w:rsid w:val="00413D3B"/>
    <w:rsid w:val="00426D9E"/>
    <w:rsid w:val="004320CF"/>
    <w:rsid w:val="00436229"/>
    <w:rsid w:val="00444A14"/>
    <w:rsid w:val="00447B4E"/>
    <w:rsid w:val="00451DC1"/>
    <w:rsid w:val="00452253"/>
    <w:rsid w:val="00453577"/>
    <w:rsid w:val="0045469F"/>
    <w:rsid w:val="00461A30"/>
    <w:rsid w:val="00463226"/>
    <w:rsid w:val="00464595"/>
    <w:rsid w:val="00464A33"/>
    <w:rsid w:val="0047299F"/>
    <w:rsid w:val="00494FD5"/>
    <w:rsid w:val="0049518C"/>
    <w:rsid w:val="00496299"/>
    <w:rsid w:val="004A40C8"/>
    <w:rsid w:val="004A5C1E"/>
    <w:rsid w:val="004B5CAA"/>
    <w:rsid w:val="004C45B5"/>
    <w:rsid w:val="004E49B9"/>
    <w:rsid w:val="004E554F"/>
    <w:rsid w:val="004F0CC1"/>
    <w:rsid w:val="004F207A"/>
    <w:rsid w:val="00512401"/>
    <w:rsid w:val="00522979"/>
    <w:rsid w:val="00523DD5"/>
    <w:rsid w:val="0054022A"/>
    <w:rsid w:val="00544A25"/>
    <w:rsid w:val="005663FC"/>
    <w:rsid w:val="005670F5"/>
    <w:rsid w:val="005754DE"/>
    <w:rsid w:val="005754FF"/>
    <w:rsid w:val="00575C69"/>
    <w:rsid w:val="0058744F"/>
    <w:rsid w:val="00587ADC"/>
    <w:rsid w:val="00594FD8"/>
    <w:rsid w:val="00597063"/>
    <w:rsid w:val="005A15E2"/>
    <w:rsid w:val="005A473C"/>
    <w:rsid w:val="005B04E5"/>
    <w:rsid w:val="005B6329"/>
    <w:rsid w:val="005C39B9"/>
    <w:rsid w:val="005C5145"/>
    <w:rsid w:val="005D088F"/>
    <w:rsid w:val="005D0BDB"/>
    <w:rsid w:val="005D42BD"/>
    <w:rsid w:val="005D5706"/>
    <w:rsid w:val="005F46E1"/>
    <w:rsid w:val="005F54E1"/>
    <w:rsid w:val="006022CC"/>
    <w:rsid w:val="0060695F"/>
    <w:rsid w:val="006107C6"/>
    <w:rsid w:val="006313CC"/>
    <w:rsid w:val="006315F0"/>
    <w:rsid w:val="00655400"/>
    <w:rsid w:val="00657D51"/>
    <w:rsid w:val="00660CEA"/>
    <w:rsid w:val="00662936"/>
    <w:rsid w:val="00670388"/>
    <w:rsid w:val="00670425"/>
    <w:rsid w:val="00671EF6"/>
    <w:rsid w:val="00676E1A"/>
    <w:rsid w:val="00681C8B"/>
    <w:rsid w:val="00693089"/>
    <w:rsid w:val="00696D56"/>
    <w:rsid w:val="006B777C"/>
    <w:rsid w:val="006C14B8"/>
    <w:rsid w:val="006D2AE5"/>
    <w:rsid w:val="006E780F"/>
    <w:rsid w:val="00701922"/>
    <w:rsid w:val="00702910"/>
    <w:rsid w:val="00703872"/>
    <w:rsid w:val="00713209"/>
    <w:rsid w:val="00713BED"/>
    <w:rsid w:val="0072169B"/>
    <w:rsid w:val="00726F22"/>
    <w:rsid w:val="00732590"/>
    <w:rsid w:val="00736D48"/>
    <w:rsid w:val="00740FEC"/>
    <w:rsid w:val="00741041"/>
    <w:rsid w:val="00742795"/>
    <w:rsid w:val="007508D0"/>
    <w:rsid w:val="00754725"/>
    <w:rsid w:val="00756DD4"/>
    <w:rsid w:val="0076257B"/>
    <w:rsid w:val="007807E1"/>
    <w:rsid w:val="00790C3D"/>
    <w:rsid w:val="007A2A3F"/>
    <w:rsid w:val="007C08F3"/>
    <w:rsid w:val="007C0EC6"/>
    <w:rsid w:val="007C3958"/>
    <w:rsid w:val="007C3F33"/>
    <w:rsid w:val="007D3A10"/>
    <w:rsid w:val="007E0FF8"/>
    <w:rsid w:val="007E25D7"/>
    <w:rsid w:val="007F3424"/>
    <w:rsid w:val="007F4811"/>
    <w:rsid w:val="008023D2"/>
    <w:rsid w:val="00810867"/>
    <w:rsid w:val="00810B62"/>
    <w:rsid w:val="008113CB"/>
    <w:rsid w:val="008171FE"/>
    <w:rsid w:val="008219D2"/>
    <w:rsid w:val="00822FEF"/>
    <w:rsid w:val="0082476E"/>
    <w:rsid w:val="00827981"/>
    <w:rsid w:val="0083264D"/>
    <w:rsid w:val="00832859"/>
    <w:rsid w:val="00844C69"/>
    <w:rsid w:val="00846576"/>
    <w:rsid w:val="00847C1A"/>
    <w:rsid w:val="00851EFD"/>
    <w:rsid w:val="008552DE"/>
    <w:rsid w:val="00860C01"/>
    <w:rsid w:val="008614A5"/>
    <w:rsid w:val="00863B2B"/>
    <w:rsid w:val="00867CF6"/>
    <w:rsid w:val="0088023E"/>
    <w:rsid w:val="0088365B"/>
    <w:rsid w:val="00884EBA"/>
    <w:rsid w:val="00885CAA"/>
    <w:rsid w:val="00887B0B"/>
    <w:rsid w:val="00894981"/>
    <w:rsid w:val="0089724E"/>
    <w:rsid w:val="008A0DCF"/>
    <w:rsid w:val="008A2075"/>
    <w:rsid w:val="008A41AB"/>
    <w:rsid w:val="008B48A8"/>
    <w:rsid w:val="008B4B44"/>
    <w:rsid w:val="008C32BA"/>
    <w:rsid w:val="008C36E7"/>
    <w:rsid w:val="008C3DA1"/>
    <w:rsid w:val="008D4987"/>
    <w:rsid w:val="00902C4C"/>
    <w:rsid w:val="009056A7"/>
    <w:rsid w:val="00906E9E"/>
    <w:rsid w:val="00911E75"/>
    <w:rsid w:val="00913405"/>
    <w:rsid w:val="009167D1"/>
    <w:rsid w:val="00921695"/>
    <w:rsid w:val="00930CB7"/>
    <w:rsid w:val="00940E91"/>
    <w:rsid w:val="009416CD"/>
    <w:rsid w:val="00941AB6"/>
    <w:rsid w:val="00951BF0"/>
    <w:rsid w:val="00953DE7"/>
    <w:rsid w:val="00971640"/>
    <w:rsid w:val="00974E06"/>
    <w:rsid w:val="00975F4C"/>
    <w:rsid w:val="0098102F"/>
    <w:rsid w:val="0098169A"/>
    <w:rsid w:val="00984984"/>
    <w:rsid w:val="00985D47"/>
    <w:rsid w:val="00985D4A"/>
    <w:rsid w:val="009A1831"/>
    <w:rsid w:val="009A27C5"/>
    <w:rsid w:val="009C653D"/>
    <w:rsid w:val="009D41BB"/>
    <w:rsid w:val="009E5598"/>
    <w:rsid w:val="009F3FF0"/>
    <w:rsid w:val="00A05029"/>
    <w:rsid w:val="00A178B5"/>
    <w:rsid w:val="00A21678"/>
    <w:rsid w:val="00A328B6"/>
    <w:rsid w:val="00A3330D"/>
    <w:rsid w:val="00A42548"/>
    <w:rsid w:val="00A4592E"/>
    <w:rsid w:val="00A50BA7"/>
    <w:rsid w:val="00A54D99"/>
    <w:rsid w:val="00A63C05"/>
    <w:rsid w:val="00A641A2"/>
    <w:rsid w:val="00A704CB"/>
    <w:rsid w:val="00A7143A"/>
    <w:rsid w:val="00A727B8"/>
    <w:rsid w:val="00A76404"/>
    <w:rsid w:val="00A77F93"/>
    <w:rsid w:val="00A8335B"/>
    <w:rsid w:val="00AA27BF"/>
    <w:rsid w:val="00AA2957"/>
    <w:rsid w:val="00AB1DF3"/>
    <w:rsid w:val="00AB5DE5"/>
    <w:rsid w:val="00AC2463"/>
    <w:rsid w:val="00AD30FA"/>
    <w:rsid w:val="00AD605B"/>
    <w:rsid w:val="00AE397E"/>
    <w:rsid w:val="00AE6A17"/>
    <w:rsid w:val="00AF482F"/>
    <w:rsid w:val="00B04C1B"/>
    <w:rsid w:val="00B056A7"/>
    <w:rsid w:val="00B10BF1"/>
    <w:rsid w:val="00B16B30"/>
    <w:rsid w:val="00B171D4"/>
    <w:rsid w:val="00B25AFB"/>
    <w:rsid w:val="00B31AB5"/>
    <w:rsid w:val="00B33670"/>
    <w:rsid w:val="00B43AB7"/>
    <w:rsid w:val="00B53837"/>
    <w:rsid w:val="00B54FBD"/>
    <w:rsid w:val="00B55388"/>
    <w:rsid w:val="00B553CA"/>
    <w:rsid w:val="00B56451"/>
    <w:rsid w:val="00B735E4"/>
    <w:rsid w:val="00B75A0A"/>
    <w:rsid w:val="00B76685"/>
    <w:rsid w:val="00B8020D"/>
    <w:rsid w:val="00B8194C"/>
    <w:rsid w:val="00B82F87"/>
    <w:rsid w:val="00B83FDE"/>
    <w:rsid w:val="00BA1C1A"/>
    <w:rsid w:val="00BA31F8"/>
    <w:rsid w:val="00BA78E3"/>
    <w:rsid w:val="00BA7928"/>
    <w:rsid w:val="00BD3221"/>
    <w:rsid w:val="00BD4664"/>
    <w:rsid w:val="00BE20AB"/>
    <w:rsid w:val="00BE3750"/>
    <w:rsid w:val="00BF6FCF"/>
    <w:rsid w:val="00BF75B5"/>
    <w:rsid w:val="00BF7FB1"/>
    <w:rsid w:val="00C026B0"/>
    <w:rsid w:val="00C04747"/>
    <w:rsid w:val="00C134A7"/>
    <w:rsid w:val="00C1658C"/>
    <w:rsid w:val="00C266C9"/>
    <w:rsid w:val="00C36913"/>
    <w:rsid w:val="00C439A9"/>
    <w:rsid w:val="00C45136"/>
    <w:rsid w:val="00C4781D"/>
    <w:rsid w:val="00C57330"/>
    <w:rsid w:val="00C64C0A"/>
    <w:rsid w:val="00C66E16"/>
    <w:rsid w:val="00C72F0F"/>
    <w:rsid w:val="00C816F7"/>
    <w:rsid w:val="00C8372E"/>
    <w:rsid w:val="00C83BEB"/>
    <w:rsid w:val="00C84409"/>
    <w:rsid w:val="00C86349"/>
    <w:rsid w:val="00C956F3"/>
    <w:rsid w:val="00CB0483"/>
    <w:rsid w:val="00CB207A"/>
    <w:rsid w:val="00CC0B0A"/>
    <w:rsid w:val="00CC3058"/>
    <w:rsid w:val="00CC3D08"/>
    <w:rsid w:val="00CD07C7"/>
    <w:rsid w:val="00CD708D"/>
    <w:rsid w:val="00CE6DB5"/>
    <w:rsid w:val="00CE78AC"/>
    <w:rsid w:val="00CF05E3"/>
    <w:rsid w:val="00CF0600"/>
    <w:rsid w:val="00CF6A16"/>
    <w:rsid w:val="00CF76B1"/>
    <w:rsid w:val="00D03A20"/>
    <w:rsid w:val="00D12598"/>
    <w:rsid w:val="00D17243"/>
    <w:rsid w:val="00D25CB2"/>
    <w:rsid w:val="00D301E3"/>
    <w:rsid w:val="00D367E2"/>
    <w:rsid w:val="00D37D81"/>
    <w:rsid w:val="00D404CB"/>
    <w:rsid w:val="00D40AC3"/>
    <w:rsid w:val="00D437AA"/>
    <w:rsid w:val="00D446B0"/>
    <w:rsid w:val="00D46311"/>
    <w:rsid w:val="00D52A59"/>
    <w:rsid w:val="00D52BEC"/>
    <w:rsid w:val="00D600AB"/>
    <w:rsid w:val="00D656BD"/>
    <w:rsid w:val="00D719FD"/>
    <w:rsid w:val="00D728E2"/>
    <w:rsid w:val="00D75FD6"/>
    <w:rsid w:val="00D813FC"/>
    <w:rsid w:val="00D85AF4"/>
    <w:rsid w:val="00D87755"/>
    <w:rsid w:val="00D97999"/>
    <w:rsid w:val="00DB045B"/>
    <w:rsid w:val="00DB252E"/>
    <w:rsid w:val="00DB6155"/>
    <w:rsid w:val="00DC0487"/>
    <w:rsid w:val="00DC1C49"/>
    <w:rsid w:val="00E0749D"/>
    <w:rsid w:val="00E13B2F"/>
    <w:rsid w:val="00E175AF"/>
    <w:rsid w:val="00E209B6"/>
    <w:rsid w:val="00E22F8A"/>
    <w:rsid w:val="00E24745"/>
    <w:rsid w:val="00E26F10"/>
    <w:rsid w:val="00E3441A"/>
    <w:rsid w:val="00E4367B"/>
    <w:rsid w:val="00E56277"/>
    <w:rsid w:val="00E655EA"/>
    <w:rsid w:val="00E7179B"/>
    <w:rsid w:val="00E744F9"/>
    <w:rsid w:val="00E96BCF"/>
    <w:rsid w:val="00EA2D53"/>
    <w:rsid w:val="00EA2F7E"/>
    <w:rsid w:val="00EA38B3"/>
    <w:rsid w:val="00EB3A74"/>
    <w:rsid w:val="00EB63BA"/>
    <w:rsid w:val="00EE1967"/>
    <w:rsid w:val="00EE7D86"/>
    <w:rsid w:val="00EF27FB"/>
    <w:rsid w:val="00F02F6E"/>
    <w:rsid w:val="00F1066E"/>
    <w:rsid w:val="00F1590D"/>
    <w:rsid w:val="00F3781E"/>
    <w:rsid w:val="00F40608"/>
    <w:rsid w:val="00F506A1"/>
    <w:rsid w:val="00F56917"/>
    <w:rsid w:val="00F56B8A"/>
    <w:rsid w:val="00F64770"/>
    <w:rsid w:val="00F64976"/>
    <w:rsid w:val="00F672AB"/>
    <w:rsid w:val="00F67C8C"/>
    <w:rsid w:val="00F80951"/>
    <w:rsid w:val="00F8560E"/>
    <w:rsid w:val="00F85B2B"/>
    <w:rsid w:val="00F8725D"/>
    <w:rsid w:val="00F90B33"/>
    <w:rsid w:val="00F9516B"/>
    <w:rsid w:val="00F95ECA"/>
    <w:rsid w:val="00FA0E37"/>
    <w:rsid w:val="00FA34D2"/>
    <w:rsid w:val="00FB02EA"/>
    <w:rsid w:val="00FB1B59"/>
    <w:rsid w:val="00FB1BB4"/>
    <w:rsid w:val="00FB247C"/>
    <w:rsid w:val="00FC1B61"/>
    <w:rsid w:val="00FC36CB"/>
    <w:rsid w:val="00FC5593"/>
    <w:rsid w:val="00FC6D4F"/>
    <w:rsid w:val="00FD1EAE"/>
    <w:rsid w:val="00FD37BF"/>
    <w:rsid w:val="00FD3BF5"/>
    <w:rsid w:val="00FD4C43"/>
    <w:rsid w:val="00FD77AE"/>
    <w:rsid w:val="00FD7C06"/>
    <w:rsid w:val="00FE54C9"/>
    <w:rsid w:val="00FE56C1"/>
    <w:rsid w:val="00FF4913"/>
    <w:rsid w:val="41A51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c8c8c8"/>
    </o:shapedefaults>
    <o:shapelayout v:ext="edit">
      <o:idmap v:ext="edit" data="2"/>
    </o:shapelayout>
  </w:shapeDefaults>
  <w:decimalSymbol w:val="."/>
  <w:listSeparator w:val=","/>
  <w14:docId w14:val="65B0904B"/>
  <w15:docId w15:val="{A8BAE05C-A2E3-4E53-9655-D68E0392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9FD"/>
  </w:style>
  <w:style w:type="paragraph" w:styleId="Heading1">
    <w:name w:val="heading 1"/>
    <w:basedOn w:val="HeadingBase"/>
    <w:next w:val="BodyText"/>
    <w:qFormat/>
    <w:pPr>
      <w:spacing w:before="220" w:after="220"/>
      <w:ind w:left="-2520"/>
      <w:outlineLvl w:val="0"/>
    </w:pPr>
    <w:rPr>
      <w:spacing w:val="-5"/>
      <w:kern w:val="28"/>
      <w:sz w:val="22"/>
    </w:rPr>
  </w:style>
  <w:style w:type="paragraph" w:styleId="Heading2">
    <w:name w:val="heading 2"/>
    <w:basedOn w:val="HeadingBase"/>
    <w:next w:val="BodyText"/>
    <w:qFormat/>
    <w:pPr>
      <w:spacing w:before="220"/>
      <w:outlineLvl w:val="1"/>
    </w:pPr>
    <w:rPr>
      <w:b/>
    </w:rPr>
  </w:style>
  <w:style w:type="paragraph" w:styleId="Heading3">
    <w:name w:val="heading 3"/>
    <w:basedOn w:val="HeadingBase"/>
    <w:next w:val="BodyText"/>
    <w:qFormat/>
    <w:pPr>
      <w:spacing w:after="220"/>
      <w:outlineLvl w:val="2"/>
    </w:pPr>
    <w:rPr>
      <w:rFonts w:ascii="Times New Roman" w:hAnsi="Times New Roman"/>
      <w:i/>
      <w:spacing w:val="-2"/>
      <w:sz w:val="20"/>
    </w:rPr>
  </w:style>
  <w:style w:type="paragraph" w:styleId="Heading4">
    <w:name w:val="heading 4"/>
    <w:basedOn w:val="HeadingBase"/>
    <w:next w:val="BodyText"/>
    <w:qFormat/>
    <w:pPr>
      <w:spacing w:after="220"/>
      <w:outlineLvl w:val="3"/>
    </w:pPr>
    <w:rPr>
      <w:sz w:val="20"/>
    </w:rPr>
  </w:style>
  <w:style w:type="paragraph" w:styleId="Heading5">
    <w:name w:val="heading 5"/>
    <w:basedOn w:val="HeadingBase"/>
    <w:next w:val="BodyText"/>
    <w:qFormat/>
    <w:pPr>
      <w:outlineLvl w:val="4"/>
    </w:pPr>
  </w:style>
  <w:style w:type="paragraph" w:styleId="Heading6">
    <w:name w:val="heading 6"/>
    <w:basedOn w:val="Normal"/>
    <w:next w:val="Normal"/>
    <w:qFormat/>
    <w:pPr>
      <w:spacing w:before="240" w:after="60"/>
      <w:ind w:right="-360"/>
      <w:outlineLvl w:val="5"/>
    </w:pPr>
    <w:rPr>
      <w:rFonts w:ascii="Arial" w:hAnsi="Arial"/>
      <w:i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220" w:line="220" w:lineRule="atLeast"/>
      <w:ind w:right="-360"/>
    </w:pPr>
  </w:style>
  <w:style w:type="paragraph" w:customStyle="1" w:styleId="Achievement">
    <w:name w:val="Achievement"/>
    <w:basedOn w:val="BodyText"/>
    <w:autoRedefine/>
    <w:rsid w:val="00327C44"/>
    <w:pPr>
      <w:numPr>
        <w:numId w:val="1"/>
      </w:numPr>
      <w:tabs>
        <w:tab w:val="clear" w:pos="360"/>
      </w:tabs>
      <w:spacing w:after="60"/>
    </w:pPr>
    <w:rPr>
      <w:rFonts w:asciiTheme="minorHAnsi" w:hAnsiTheme="minorHAnsi" w:cstheme="minorHAnsi"/>
      <w:bCs/>
    </w:rPr>
  </w:style>
  <w:style w:type="paragraph" w:customStyle="1" w:styleId="Address1">
    <w:name w:val="Address 1"/>
    <w:basedOn w:val="Normal"/>
    <w:pPr>
      <w:spacing w:line="200" w:lineRule="atLeast"/>
    </w:pPr>
    <w:rPr>
      <w:sz w:val="16"/>
    </w:rPr>
  </w:style>
  <w:style w:type="paragraph" w:customStyle="1" w:styleId="Address2">
    <w:name w:val="Address 2"/>
    <w:basedOn w:val="Normal"/>
    <w:pPr>
      <w:spacing w:line="200" w:lineRule="atLeast"/>
    </w:pPr>
    <w:rPr>
      <w:sz w:val="16"/>
    </w:rPr>
  </w:style>
  <w:style w:type="paragraph" w:styleId="BodyTextIndent">
    <w:name w:val="Body Text Indent"/>
    <w:basedOn w:val="BodyText"/>
    <w:pPr>
      <w:ind w:left="720"/>
    </w:pPr>
  </w:style>
  <w:style w:type="paragraph" w:customStyle="1" w:styleId="CityState">
    <w:name w:val="City/State"/>
    <w:basedOn w:val="BodyText"/>
    <w:next w:val="BodyText"/>
    <w:pPr>
      <w:keepNext/>
    </w:pPr>
  </w:style>
  <w:style w:type="paragraph" w:customStyle="1" w:styleId="CompanyName">
    <w:name w:val="Company Name"/>
    <w:basedOn w:val="Normal"/>
    <w:next w:val="Normal"/>
    <w:autoRedefine/>
    <w:pPr>
      <w:tabs>
        <w:tab w:val="left" w:pos="2160"/>
        <w:tab w:val="right" w:pos="6480"/>
      </w:tabs>
      <w:spacing w:before="220" w:after="40" w:line="220" w:lineRule="atLeast"/>
      <w:ind w:right="-360"/>
    </w:pPr>
  </w:style>
  <w:style w:type="paragraph" w:customStyle="1" w:styleId="CompanyNameOne">
    <w:name w:val="Company Name One"/>
    <w:basedOn w:val="CompanyName"/>
    <w:next w:val="Normal"/>
  </w:style>
  <w:style w:type="paragraph" w:styleId="Date">
    <w:name w:val="Date"/>
    <w:basedOn w:val="BodyText"/>
    <w:pPr>
      <w:keepNext/>
    </w:pPr>
  </w:style>
  <w:style w:type="paragraph" w:customStyle="1" w:styleId="DocumentLabel">
    <w:name w:val="Document Label"/>
    <w:basedOn w:val="Normal"/>
    <w:next w:val="Normal"/>
    <w:pPr>
      <w:spacing w:after="220"/>
      <w:ind w:right="-360"/>
    </w:pPr>
    <w:rPr>
      <w:spacing w:val="-20"/>
      <w:sz w:val="48"/>
    </w:rPr>
  </w:style>
  <w:style w:type="character" w:styleId="Emphasis">
    <w:name w:val="Emphasis"/>
    <w:qFormat/>
    <w:rPr>
      <w:rFonts w:ascii="Arial" w:hAnsi="Arial"/>
      <w:b/>
      <w:spacing w:val="-8"/>
      <w:sz w:val="18"/>
    </w:rPr>
  </w:style>
  <w:style w:type="paragraph" w:customStyle="1" w:styleId="HeaderBase">
    <w:name w:val="Header Base"/>
    <w:basedOn w:val="Normal"/>
    <w:pPr>
      <w:ind w:right="-360"/>
    </w:pPr>
  </w:style>
  <w:style w:type="paragraph" w:styleId="Footer">
    <w:name w:val="footer"/>
    <w:basedOn w:val="HeaderBase"/>
    <w:pPr>
      <w:tabs>
        <w:tab w:val="right" w:pos="6840"/>
      </w:tabs>
      <w:spacing w:line="220" w:lineRule="atLeast"/>
    </w:pPr>
    <w:rPr>
      <w:rFonts w:ascii="Arial" w:hAnsi="Arial"/>
      <w:b/>
      <w:sz w:val="18"/>
    </w:rPr>
  </w:style>
  <w:style w:type="paragraph" w:styleId="Header">
    <w:name w:val="header"/>
    <w:basedOn w:val="HeaderBase"/>
    <w:pPr>
      <w:spacing w:line="220" w:lineRule="atLeast"/>
    </w:pPr>
  </w:style>
  <w:style w:type="paragraph" w:customStyle="1" w:styleId="HeadingBase">
    <w:name w:val="Heading Base"/>
    <w:basedOn w:val="BodyText"/>
    <w:next w:val="BodyText"/>
    <w:pPr>
      <w:keepNext/>
      <w:keepLines/>
      <w:spacing w:after="0"/>
    </w:pPr>
    <w:rPr>
      <w:rFonts w:ascii="Arial" w:hAnsi="Arial"/>
      <w:spacing w:val="-4"/>
      <w:sz w:val="18"/>
    </w:rPr>
  </w:style>
  <w:style w:type="paragraph" w:customStyle="1" w:styleId="Institution">
    <w:name w:val="Institution"/>
    <w:basedOn w:val="Normal"/>
    <w:next w:val="Achievement"/>
    <w:autoRedefine/>
    <w:pPr>
      <w:tabs>
        <w:tab w:val="left" w:pos="2160"/>
        <w:tab w:val="right" w:pos="6480"/>
      </w:tabs>
      <w:spacing w:before="220" w:after="60" w:line="220" w:lineRule="atLeast"/>
      <w:ind w:right="-360"/>
    </w:pPr>
  </w:style>
  <w:style w:type="character" w:customStyle="1" w:styleId="Job">
    <w:name w:val="Job"/>
    <w:basedOn w:val="DefaultParagraphFont"/>
  </w:style>
  <w:style w:type="paragraph" w:customStyle="1" w:styleId="JobTitle">
    <w:name w:val="Job Title"/>
    <w:next w:val="Achievement"/>
    <w:pPr>
      <w:spacing w:after="40" w:line="220" w:lineRule="atLeast"/>
    </w:pPr>
    <w:rPr>
      <w:rFonts w:ascii="Arial" w:hAnsi="Arial"/>
      <w:b/>
      <w:spacing w:val="-10"/>
    </w:rPr>
  </w:style>
  <w:style w:type="character" w:customStyle="1" w:styleId="Lead-inEmphasis">
    <w:name w:val="Lead-in Emphasis"/>
    <w:rPr>
      <w:rFonts w:ascii="Arial" w:hAnsi="Arial"/>
      <w:b/>
      <w:spacing w:val="-8"/>
      <w:sz w:val="18"/>
    </w:rPr>
  </w:style>
  <w:style w:type="paragraph" w:customStyle="1" w:styleId="Name">
    <w:name w:val="Name"/>
    <w:basedOn w:val="Normal"/>
    <w:next w:val="Normal"/>
    <w:autoRedefine/>
    <w:rsid w:val="007C3958"/>
    <w:pPr>
      <w:ind w:left="2160"/>
    </w:pPr>
    <w:rPr>
      <w:rFonts w:ascii="Corbel" w:hAnsi="Corbel"/>
      <w:color w:val="000B70"/>
      <w:spacing w:val="-20"/>
      <w:sz w:val="72"/>
      <w:szCs w:val="72"/>
    </w:rPr>
  </w:style>
  <w:style w:type="paragraph" w:customStyle="1" w:styleId="NoTitle">
    <w:name w:val="No Title"/>
    <w:basedOn w:val="Normal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pacing w:before="120" w:line="280" w:lineRule="atLeast"/>
    </w:pPr>
    <w:rPr>
      <w:rFonts w:ascii="Arial" w:hAnsi="Arial"/>
      <w:b/>
      <w:spacing w:val="-10"/>
      <w:position w:val="7"/>
    </w:rPr>
  </w:style>
  <w:style w:type="paragraph" w:customStyle="1" w:styleId="Objective">
    <w:name w:val="Objective"/>
    <w:basedOn w:val="Normal"/>
    <w:next w:val="BodyText"/>
    <w:pPr>
      <w:spacing w:before="220" w:after="220" w:line="220" w:lineRule="atLeast"/>
    </w:pPr>
  </w:style>
  <w:style w:type="character" w:styleId="PageNumber">
    <w:name w:val="page number"/>
    <w:rPr>
      <w:rFonts w:ascii="Arial" w:hAnsi="Arial"/>
      <w:b/>
      <w:sz w:val="18"/>
    </w:rPr>
  </w:style>
  <w:style w:type="paragraph" w:customStyle="1" w:styleId="SectionTitle">
    <w:name w:val="Section Title"/>
    <w:basedOn w:val="Normal"/>
    <w:next w:val="Normal"/>
    <w:autoRedefine/>
    <w:rsid w:val="00254270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pacing w:before="120" w:line="280" w:lineRule="atLeast"/>
      <w:jc w:val="center"/>
    </w:pPr>
    <w:rPr>
      <w:rFonts w:ascii="Arial Narrow" w:hAnsi="Arial Narrow" w:cs="Calibri"/>
      <w:b/>
      <w:spacing w:val="-10"/>
      <w:sz w:val="28"/>
      <w:szCs w:val="28"/>
    </w:rPr>
  </w:style>
  <w:style w:type="paragraph" w:customStyle="1" w:styleId="SectionSubtitle">
    <w:name w:val="Section Subtitle"/>
    <w:basedOn w:val="SectionTitle"/>
    <w:next w:val="Normal"/>
    <w:pPr>
      <w:pBdr>
        <w:top w:val="none" w:sz="0" w:space="0" w:color="auto"/>
      </w:pBdr>
    </w:pPr>
    <w:rPr>
      <w:b w:val="0"/>
      <w:spacing w:val="0"/>
      <w:position w:val="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4811"/>
    <w:rPr>
      <w:rFonts w:ascii="Tahoma" w:hAnsi="Tahoma" w:cs="Tahoma"/>
      <w:sz w:val="16"/>
      <w:szCs w:val="16"/>
    </w:rPr>
  </w:style>
  <w:style w:type="paragraph" w:customStyle="1" w:styleId="PersonalInfo">
    <w:name w:val="Personal Info"/>
    <w:basedOn w:val="Achievement"/>
    <w:pPr>
      <w:spacing w:before="220"/>
    </w:pPr>
  </w:style>
  <w:style w:type="character" w:customStyle="1" w:styleId="BalloonTextChar">
    <w:name w:val="Balloon Text Char"/>
    <w:link w:val="BalloonText"/>
    <w:uiPriority w:val="99"/>
    <w:semiHidden/>
    <w:rsid w:val="007F4811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951BF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63C0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0453ED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9F9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CF76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24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athanWyattHolmes.com/Resume_NathanHolmes.docx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marketplace.xbox.com/en-US/Product/Crystal-Defender/66acd000-77fe-1000-9115-d80258550e30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marketplace.xbox.com/en-US/Product/Bricks/66acd000-77fe-1000-9115-d80258550af5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Contemporary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CDCCB8-37A2-480F-A382-FA0A93B74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Contemporary Resume.dot</Template>
  <TotalTime>148</TotalTime>
  <Pages>4</Pages>
  <Words>1377</Words>
  <Characters>7854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Contemporary Resume</vt:lpstr>
    </vt:vector>
  </TitlesOfParts>
  <Company>Microsoft Corp.</Company>
  <LinksUpToDate>false</LinksUpToDate>
  <CharactersWithSpaces>9213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Contemporary Resume</dc:title>
  <dc:subject/>
  <dc:creator>Planet Racer</dc:creator>
  <cp:keywords/>
  <dc:description/>
  <cp:lastModifiedBy>Nathan Holmes</cp:lastModifiedBy>
  <cp:revision>3</cp:revision>
  <cp:lastPrinted>2014-02-07T02:45:00Z</cp:lastPrinted>
  <dcterms:created xsi:type="dcterms:W3CDTF">2024-07-19T04:59:00Z</dcterms:created>
  <dcterms:modified xsi:type="dcterms:W3CDTF">2024-07-19T08:29:00Z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2000113000</vt:i4>
  </property>
  <property fmtid="{D5CDD505-2E9C-101B-9397-08002B2CF9AE}" pid="4" name="LCID">
    <vt:i4>1033</vt:i4>
  </property>
</Properties>
</file>